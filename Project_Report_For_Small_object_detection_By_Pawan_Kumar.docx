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smallCaps w:val="0"/>
          <w:sz w:val="22"/>
          <w:szCs w:val="22"/>
        </w:rPr>
        <w:id w:val="1861705299"/>
        <w:docPartObj>
          <w:docPartGallery w:val="Table of Contents"/>
          <w:docPartUnique/>
        </w:docPartObj>
      </w:sdtPr>
      <w:sdtEndPr>
        <w:rPr>
          <w:noProof/>
        </w:rPr>
      </w:sdtEndPr>
      <w:sdtContent>
        <w:p w14:paraId="272B488D" w14:textId="77777777" w:rsidR="00573F5B" w:rsidRDefault="00573F5B">
          <w:pPr>
            <w:pStyle w:val="TOCHeading"/>
          </w:pPr>
          <w:r>
            <w:t>Table of Contents</w:t>
          </w:r>
        </w:p>
        <w:p w14:paraId="76BAFC9C" w14:textId="40F735DC" w:rsidR="00882946" w:rsidRDefault="00573F5B">
          <w:pPr>
            <w:pStyle w:val="TOC1"/>
            <w:tabs>
              <w:tab w:val="right" w:leader="dot" w:pos="9350"/>
            </w:tabs>
            <w:rPr>
              <w:noProof/>
              <w:lang w:val="en-IN" w:eastAsia="en-IN"/>
            </w:rPr>
          </w:pPr>
          <w:r>
            <w:fldChar w:fldCharType="begin"/>
          </w:r>
          <w:r>
            <w:instrText xml:space="preserve"> TOC \o "1-3" \h \z \u </w:instrText>
          </w:r>
          <w:r>
            <w:fldChar w:fldCharType="separate"/>
          </w:r>
          <w:hyperlink w:anchor="_Toc24717280" w:history="1">
            <w:r w:rsidR="00882946" w:rsidRPr="00A93A51">
              <w:rPr>
                <w:rStyle w:val="Hyperlink"/>
                <w:noProof/>
              </w:rPr>
              <w:t>Introduction/Challenge Description</w:t>
            </w:r>
            <w:r w:rsidR="00882946">
              <w:rPr>
                <w:noProof/>
                <w:webHidden/>
              </w:rPr>
              <w:tab/>
            </w:r>
            <w:r w:rsidR="00882946">
              <w:rPr>
                <w:noProof/>
                <w:webHidden/>
              </w:rPr>
              <w:fldChar w:fldCharType="begin"/>
            </w:r>
            <w:r w:rsidR="00882946">
              <w:rPr>
                <w:noProof/>
                <w:webHidden/>
              </w:rPr>
              <w:instrText xml:space="preserve"> PAGEREF _Toc24717280 \h </w:instrText>
            </w:r>
            <w:r w:rsidR="00882946">
              <w:rPr>
                <w:noProof/>
                <w:webHidden/>
              </w:rPr>
            </w:r>
            <w:r w:rsidR="00882946">
              <w:rPr>
                <w:noProof/>
                <w:webHidden/>
              </w:rPr>
              <w:fldChar w:fldCharType="separate"/>
            </w:r>
            <w:r w:rsidR="00882946">
              <w:rPr>
                <w:noProof/>
                <w:webHidden/>
              </w:rPr>
              <w:t>1</w:t>
            </w:r>
            <w:r w:rsidR="00882946">
              <w:rPr>
                <w:noProof/>
                <w:webHidden/>
              </w:rPr>
              <w:fldChar w:fldCharType="end"/>
            </w:r>
          </w:hyperlink>
        </w:p>
        <w:p w14:paraId="7E79E7B3" w14:textId="718FD096" w:rsidR="00882946" w:rsidRDefault="00E74670">
          <w:pPr>
            <w:pStyle w:val="TOC1"/>
            <w:tabs>
              <w:tab w:val="right" w:leader="dot" w:pos="9350"/>
            </w:tabs>
            <w:rPr>
              <w:noProof/>
              <w:lang w:val="en-IN" w:eastAsia="en-IN"/>
            </w:rPr>
          </w:pPr>
          <w:hyperlink w:anchor="_Toc24717281" w:history="1">
            <w:r w:rsidR="00882946" w:rsidRPr="00A93A51">
              <w:rPr>
                <w:rStyle w:val="Hyperlink"/>
                <w:noProof/>
              </w:rPr>
              <w:t>Proposed solution</w:t>
            </w:r>
            <w:r w:rsidR="00882946">
              <w:rPr>
                <w:noProof/>
                <w:webHidden/>
              </w:rPr>
              <w:tab/>
            </w:r>
            <w:r w:rsidR="00882946">
              <w:rPr>
                <w:noProof/>
                <w:webHidden/>
              </w:rPr>
              <w:fldChar w:fldCharType="begin"/>
            </w:r>
            <w:r w:rsidR="00882946">
              <w:rPr>
                <w:noProof/>
                <w:webHidden/>
              </w:rPr>
              <w:instrText xml:space="preserve"> PAGEREF _Toc24717281 \h </w:instrText>
            </w:r>
            <w:r w:rsidR="00882946">
              <w:rPr>
                <w:noProof/>
                <w:webHidden/>
              </w:rPr>
            </w:r>
            <w:r w:rsidR="00882946">
              <w:rPr>
                <w:noProof/>
                <w:webHidden/>
              </w:rPr>
              <w:fldChar w:fldCharType="separate"/>
            </w:r>
            <w:r w:rsidR="00882946">
              <w:rPr>
                <w:noProof/>
                <w:webHidden/>
              </w:rPr>
              <w:t>2</w:t>
            </w:r>
            <w:r w:rsidR="00882946">
              <w:rPr>
                <w:noProof/>
                <w:webHidden/>
              </w:rPr>
              <w:fldChar w:fldCharType="end"/>
            </w:r>
          </w:hyperlink>
        </w:p>
        <w:p w14:paraId="25BAC81F" w14:textId="48CEEFD3" w:rsidR="00882946" w:rsidRDefault="00E74670">
          <w:pPr>
            <w:pStyle w:val="TOC1"/>
            <w:tabs>
              <w:tab w:val="right" w:leader="dot" w:pos="9350"/>
            </w:tabs>
            <w:rPr>
              <w:noProof/>
              <w:lang w:val="en-IN" w:eastAsia="en-IN"/>
            </w:rPr>
          </w:pPr>
          <w:hyperlink w:anchor="_Toc24717282" w:history="1">
            <w:r w:rsidR="00882946" w:rsidRPr="00A93A51">
              <w:rPr>
                <w:rStyle w:val="Hyperlink"/>
                <w:noProof/>
              </w:rPr>
              <w:t>Network Architecture(RetinaNet)</w:t>
            </w:r>
            <w:r w:rsidR="00882946">
              <w:rPr>
                <w:noProof/>
                <w:webHidden/>
              </w:rPr>
              <w:tab/>
            </w:r>
            <w:r w:rsidR="00882946">
              <w:rPr>
                <w:noProof/>
                <w:webHidden/>
              </w:rPr>
              <w:fldChar w:fldCharType="begin"/>
            </w:r>
            <w:r w:rsidR="00882946">
              <w:rPr>
                <w:noProof/>
                <w:webHidden/>
              </w:rPr>
              <w:instrText xml:space="preserve"> PAGEREF _Toc24717282 \h </w:instrText>
            </w:r>
            <w:r w:rsidR="00882946">
              <w:rPr>
                <w:noProof/>
                <w:webHidden/>
              </w:rPr>
            </w:r>
            <w:r w:rsidR="00882946">
              <w:rPr>
                <w:noProof/>
                <w:webHidden/>
              </w:rPr>
              <w:fldChar w:fldCharType="separate"/>
            </w:r>
            <w:r w:rsidR="00882946">
              <w:rPr>
                <w:noProof/>
                <w:webHidden/>
              </w:rPr>
              <w:t>2</w:t>
            </w:r>
            <w:r w:rsidR="00882946">
              <w:rPr>
                <w:noProof/>
                <w:webHidden/>
              </w:rPr>
              <w:fldChar w:fldCharType="end"/>
            </w:r>
          </w:hyperlink>
        </w:p>
        <w:p w14:paraId="099C1E1D" w14:textId="16B2F3D4" w:rsidR="00882946" w:rsidRDefault="00E74670">
          <w:pPr>
            <w:pStyle w:val="TOC2"/>
            <w:tabs>
              <w:tab w:val="right" w:leader="dot" w:pos="9350"/>
            </w:tabs>
            <w:rPr>
              <w:noProof/>
              <w:lang w:val="en-IN" w:eastAsia="en-IN"/>
            </w:rPr>
          </w:pPr>
          <w:hyperlink w:anchor="_Toc24717283" w:history="1">
            <w:r w:rsidR="00882946" w:rsidRPr="00A93A51">
              <w:rPr>
                <w:rStyle w:val="Hyperlink"/>
                <w:rFonts w:ascii="Lucida Sans Unicode" w:hAnsi="Lucida Sans Unicode" w:cs="Lucida Sans Unicode"/>
                <w:noProof/>
                <w:spacing w:val="-5"/>
              </w:rPr>
              <w:t>Feature Pyramid Network</w:t>
            </w:r>
            <w:r w:rsidR="00882946">
              <w:rPr>
                <w:noProof/>
                <w:webHidden/>
              </w:rPr>
              <w:tab/>
            </w:r>
            <w:r w:rsidR="00882946">
              <w:rPr>
                <w:noProof/>
                <w:webHidden/>
              </w:rPr>
              <w:fldChar w:fldCharType="begin"/>
            </w:r>
            <w:r w:rsidR="00882946">
              <w:rPr>
                <w:noProof/>
                <w:webHidden/>
              </w:rPr>
              <w:instrText xml:space="preserve"> PAGEREF _Toc24717283 \h </w:instrText>
            </w:r>
            <w:r w:rsidR="00882946">
              <w:rPr>
                <w:noProof/>
                <w:webHidden/>
              </w:rPr>
            </w:r>
            <w:r w:rsidR="00882946">
              <w:rPr>
                <w:noProof/>
                <w:webHidden/>
              </w:rPr>
              <w:fldChar w:fldCharType="separate"/>
            </w:r>
            <w:r w:rsidR="00882946">
              <w:rPr>
                <w:noProof/>
                <w:webHidden/>
              </w:rPr>
              <w:t>3</w:t>
            </w:r>
            <w:r w:rsidR="00882946">
              <w:rPr>
                <w:noProof/>
                <w:webHidden/>
              </w:rPr>
              <w:fldChar w:fldCharType="end"/>
            </w:r>
          </w:hyperlink>
        </w:p>
        <w:p w14:paraId="453BF1A3" w14:textId="5E4F683F" w:rsidR="00882946" w:rsidRDefault="00E74670">
          <w:pPr>
            <w:pStyle w:val="TOC2"/>
            <w:tabs>
              <w:tab w:val="right" w:leader="dot" w:pos="9350"/>
            </w:tabs>
            <w:rPr>
              <w:noProof/>
              <w:lang w:val="en-IN" w:eastAsia="en-IN"/>
            </w:rPr>
          </w:pPr>
          <w:hyperlink w:anchor="_Toc24717284" w:history="1">
            <w:r w:rsidR="00882946" w:rsidRPr="00A93A51">
              <w:rPr>
                <w:rStyle w:val="Hyperlink"/>
                <w:rFonts w:ascii="Lucida Sans Unicode" w:hAnsi="Lucida Sans Unicode" w:cs="Lucida Sans Unicode"/>
                <w:noProof/>
                <w:spacing w:val="-5"/>
              </w:rPr>
              <w:t>Focal Loss</w:t>
            </w:r>
            <w:r w:rsidR="00882946">
              <w:rPr>
                <w:noProof/>
                <w:webHidden/>
              </w:rPr>
              <w:tab/>
            </w:r>
            <w:r w:rsidR="00882946">
              <w:rPr>
                <w:noProof/>
                <w:webHidden/>
              </w:rPr>
              <w:fldChar w:fldCharType="begin"/>
            </w:r>
            <w:r w:rsidR="00882946">
              <w:rPr>
                <w:noProof/>
                <w:webHidden/>
              </w:rPr>
              <w:instrText xml:space="preserve"> PAGEREF _Toc24717284 \h </w:instrText>
            </w:r>
            <w:r w:rsidR="00882946">
              <w:rPr>
                <w:noProof/>
                <w:webHidden/>
              </w:rPr>
            </w:r>
            <w:r w:rsidR="00882946">
              <w:rPr>
                <w:noProof/>
                <w:webHidden/>
              </w:rPr>
              <w:fldChar w:fldCharType="separate"/>
            </w:r>
            <w:r w:rsidR="00882946">
              <w:rPr>
                <w:noProof/>
                <w:webHidden/>
              </w:rPr>
              <w:t>3</w:t>
            </w:r>
            <w:r w:rsidR="00882946">
              <w:rPr>
                <w:noProof/>
                <w:webHidden/>
              </w:rPr>
              <w:fldChar w:fldCharType="end"/>
            </w:r>
          </w:hyperlink>
        </w:p>
        <w:p w14:paraId="27B1CF69" w14:textId="08BB2EBA" w:rsidR="00882946" w:rsidRDefault="00E74670">
          <w:pPr>
            <w:pStyle w:val="TOC1"/>
            <w:tabs>
              <w:tab w:val="right" w:leader="dot" w:pos="9350"/>
            </w:tabs>
            <w:rPr>
              <w:noProof/>
              <w:lang w:val="en-IN" w:eastAsia="en-IN"/>
            </w:rPr>
          </w:pPr>
          <w:hyperlink w:anchor="_Toc24717285" w:history="1">
            <w:r w:rsidR="00882946" w:rsidRPr="00A93A51">
              <w:rPr>
                <w:rStyle w:val="Hyperlink"/>
                <w:noProof/>
              </w:rPr>
              <w:t>installation</w:t>
            </w:r>
            <w:r w:rsidR="00882946">
              <w:rPr>
                <w:noProof/>
                <w:webHidden/>
              </w:rPr>
              <w:tab/>
            </w:r>
            <w:r w:rsidR="00882946">
              <w:rPr>
                <w:noProof/>
                <w:webHidden/>
              </w:rPr>
              <w:fldChar w:fldCharType="begin"/>
            </w:r>
            <w:r w:rsidR="00882946">
              <w:rPr>
                <w:noProof/>
                <w:webHidden/>
              </w:rPr>
              <w:instrText xml:space="preserve"> PAGEREF _Toc24717285 \h </w:instrText>
            </w:r>
            <w:r w:rsidR="00882946">
              <w:rPr>
                <w:noProof/>
                <w:webHidden/>
              </w:rPr>
            </w:r>
            <w:r w:rsidR="00882946">
              <w:rPr>
                <w:noProof/>
                <w:webHidden/>
              </w:rPr>
              <w:fldChar w:fldCharType="separate"/>
            </w:r>
            <w:r w:rsidR="00882946">
              <w:rPr>
                <w:noProof/>
                <w:webHidden/>
              </w:rPr>
              <w:t>4</w:t>
            </w:r>
            <w:r w:rsidR="00882946">
              <w:rPr>
                <w:noProof/>
                <w:webHidden/>
              </w:rPr>
              <w:fldChar w:fldCharType="end"/>
            </w:r>
          </w:hyperlink>
        </w:p>
        <w:p w14:paraId="6B6EB6C6" w14:textId="39CA9164" w:rsidR="00882946" w:rsidRDefault="00E74670">
          <w:pPr>
            <w:pStyle w:val="TOC1"/>
            <w:tabs>
              <w:tab w:val="right" w:leader="dot" w:pos="9350"/>
            </w:tabs>
            <w:rPr>
              <w:noProof/>
              <w:lang w:val="en-IN" w:eastAsia="en-IN"/>
            </w:rPr>
          </w:pPr>
          <w:hyperlink w:anchor="_Toc24717286" w:history="1">
            <w:r w:rsidR="00882946" w:rsidRPr="00A93A51">
              <w:rPr>
                <w:rStyle w:val="Hyperlink"/>
                <w:noProof/>
              </w:rPr>
              <w:t>building dataset</w:t>
            </w:r>
            <w:r w:rsidR="00882946">
              <w:rPr>
                <w:noProof/>
                <w:webHidden/>
              </w:rPr>
              <w:tab/>
            </w:r>
            <w:r w:rsidR="00882946">
              <w:rPr>
                <w:noProof/>
                <w:webHidden/>
              </w:rPr>
              <w:fldChar w:fldCharType="begin"/>
            </w:r>
            <w:r w:rsidR="00882946">
              <w:rPr>
                <w:noProof/>
                <w:webHidden/>
              </w:rPr>
              <w:instrText xml:space="preserve"> PAGEREF _Toc24717286 \h </w:instrText>
            </w:r>
            <w:r w:rsidR="00882946">
              <w:rPr>
                <w:noProof/>
                <w:webHidden/>
              </w:rPr>
            </w:r>
            <w:r w:rsidR="00882946">
              <w:rPr>
                <w:noProof/>
                <w:webHidden/>
              </w:rPr>
              <w:fldChar w:fldCharType="separate"/>
            </w:r>
            <w:r w:rsidR="00882946">
              <w:rPr>
                <w:noProof/>
                <w:webHidden/>
              </w:rPr>
              <w:t>5</w:t>
            </w:r>
            <w:r w:rsidR="00882946">
              <w:rPr>
                <w:noProof/>
                <w:webHidden/>
              </w:rPr>
              <w:fldChar w:fldCharType="end"/>
            </w:r>
          </w:hyperlink>
        </w:p>
        <w:p w14:paraId="1166BCA6" w14:textId="262C1703" w:rsidR="00882946" w:rsidRDefault="00E74670">
          <w:pPr>
            <w:pStyle w:val="TOC1"/>
            <w:tabs>
              <w:tab w:val="right" w:leader="dot" w:pos="9350"/>
            </w:tabs>
            <w:rPr>
              <w:noProof/>
              <w:lang w:val="en-IN" w:eastAsia="en-IN"/>
            </w:rPr>
          </w:pPr>
          <w:hyperlink w:anchor="_Toc24717287" w:history="1">
            <w:r w:rsidR="00882946" w:rsidRPr="00A93A51">
              <w:rPr>
                <w:rStyle w:val="Hyperlink"/>
                <w:noProof/>
              </w:rPr>
              <w:t>Anchors parameters</w:t>
            </w:r>
            <w:r w:rsidR="00882946">
              <w:rPr>
                <w:noProof/>
                <w:webHidden/>
              </w:rPr>
              <w:tab/>
            </w:r>
            <w:r w:rsidR="00882946">
              <w:rPr>
                <w:noProof/>
                <w:webHidden/>
              </w:rPr>
              <w:fldChar w:fldCharType="begin"/>
            </w:r>
            <w:r w:rsidR="00882946">
              <w:rPr>
                <w:noProof/>
                <w:webHidden/>
              </w:rPr>
              <w:instrText xml:space="preserve"> PAGEREF _Toc24717287 \h </w:instrText>
            </w:r>
            <w:r w:rsidR="00882946">
              <w:rPr>
                <w:noProof/>
                <w:webHidden/>
              </w:rPr>
            </w:r>
            <w:r w:rsidR="00882946">
              <w:rPr>
                <w:noProof/>
                <w:webHidden/>
              </w:rPr>
              <w:fldChar w:fldCharType="separate"/>
            </w:r>
            <w:r w:rsidR="00882946">
              <w:rPr>
                <w:noProof/>
                <w:webHidden/>
              </w:rPr>
              <w:t>10</w:t>
            </w:r>
            <w:r w:rsidR="00882946">
              <w:rPr>
                <w:noProof/>
                <w:webHidden/>
              </w:rPr>
              <w:fldChar w:fldCharType="end"/>
            </w:r>
          </w:hyperlink>
        </w:p>
        <w:p w14:paraId="2D5FE361" w14:textId="56686E8E" w:rsidR="00882946" w:rsidRDefault="00E74670">
          <w:pPr>
            <w:pStyle w:val="TOC1"/>
            <w:tabs>
              <w:tab w:val="right" w:leader="dot" w:pos="9350"/>
            </w:tabs>
            <w:rPr>
              <w:noProof/>
              <w:lang w:val="en-IN" w:eastAsia="en-IN"/>
            </w:rPr>
          </w:pPr>
          <w:hyperlink w:anchor="_Toc24717288" w:history="1">
            <w:r w:rsidR="00882946" w:rsidRPr="00A93A51">
              <w:rPr>
                <w:rStyle w:val="Hyperlink"/>
                <w:noProof/>
              </w:rPr>
              <w:t>Some Hyperparameters</w:t>
            </w:r>
            <w:r w:rsidR="00882946">
              <w:rPr>
                <w:noProof/>
                <w:webHidden/>
              </w:rPr>
              <w:tab/>
            </w:r>
            <w:r w:rsidR="00882946">
              <w:rPr>
                <w:noProof/>
                <w:webHidden/>
              </w:rPr>
              <w:fldChar w:fldCharType="begin"/>
            </w:r>
            <w:r w:rsidR="00882946">
              <w:rPr>
                <w:noProof/>
                <w:webHidden/>
              </w:rPr>
              <w:instrText xml:space="preserve"> PAGEREF _Toc24717288 \h </w:instrText>
            </w:r>
            <w:r w:rsidR="00882946">
              <w:rPr>
                <w:noProof/>
                <w:webHidden/>
              </w:rPr>
            </w:r>
            <w:r w:rsidR="00882946">
              <w:rPr>
                <w:noProof/>
                <w:webHidden/>
              </w:rPr>
              <w:fldChar w:fldCharType="separate"/>
            </w:r>
            <w:r w:rsidR="00882946">
              <w:rPr>
                <w:noProof/>
                <w:webHidden/>
              </w:rPr>
              <w:t>11</w:t>
            </w:r>
            <w:r w:rsidR="00882946">
              <w:rPr>
                <w:noProof/>
                <w:webHidden/>
              </w:rPr>
              <w:fldChar w:fldCharType="end"/>
            </w:r>
          </w:hyperlink>
        </w:p>
        <w:p w14:paraId="52A2C71F" w14:textId="1B280613" w:rsidR="00882946" w:rsidRDefault="00E74670">
          <w:pPr>
            <w:pStyle w:val="TOC1"/>
            <w:tabs>
              <w:tab w:val="right" w:leader="dot" w:pos="9350"/>
            </w:tabs>
            <w:rPr>
              <w:noProof/>
              <w:lang w:val="en-IN" w:eastAsia="en-IN"/>
            </w:rPr>
          </w:pPr>
          <w:hyperlink w:anchor="_Toc24717289" w:history="1">
            <w:r w:rsidR="00882946" w:rsidRPr="00A93A51">
              <w:rPr>
                <w:rStyle w:val="Hyperlink"/>
                <w:noProof/>
              </w:rPr>
              <w:t>Image Augmentation</w:t>
            </w:r>
            <w:r w:rsidR="00882946">
              <w:rPr>
                <w:noProof/>
                <w:webHidden/>
              </w:rPr>
              <w:tab/>
            </w:r>
            <w:r w:rsidR="00882946">
              <w:rPr>
                <w:noProof/>
                <w:webHidden/>
              </w:rPr>
              <w:fldChar w:fldCharType="begin"/>
            </w:r>
            <w:r w:rsidR="00882946">
              <w:rPr>
                <w:noProof/>
                <w:webHidden/>
              </w:rPr>
              <w:instrText xml:space="preserve"> PAGEREF _Toc24717289 \h </w:instrText>
            </w:r>
            <w:r w:rsidR="00882946">
              <w:rPr>
                <w:noProof/>
                <w:webHidden/>
              </w:rPr>
            </w:r>
            <w:r w:rsidR="00882946">
              <w:rPr>
                <w:noProof/>
                <w:webHidden/>
              </w:rPr>
              <w:fldChar w:fldCharType="separate"/>
            </w:r>
            <w:r w:rsidR="00882946">
              <w:rPr>
                <w:noProof/>
                <w:webHidden/>
              </w:rPr>
              <w:t>12</w:t>
            </w:r>
            <w:r w:rsidR="00882946">
              <w:rPr>
                <w:noProof/>
                <w:webHidden/>
              </w:rPr>
              <w:fldChar w:fldCharType="end"/>
            </w:r>
          </w:hyperlink>
        </w:p>
        <w:p w14:paraId="49BDC3A8" w14:textId="7C1C2A9F" w:rsidR="00882946" w:rsidRDefault="00E74670">
          <w:pPr>
            <w:pStyle w:val="TOC1"/>
            <w:tabs>
              <w:tab w:val="right" w:leader="dot" w:pos="9350"/>
            </w:tabs>
            <w:rPr>
              <w:noProof/>
              <w:lang w:val="en-IN" w:eastAsia="en-IN"/>
            </w:rPr>
          </w:pPr>
          <w:hyperlink w:anchor="_Toc24717290" w:history="1">
            <w:r w:rsidR="00882946" w:rsidRPr="00A93A51">
              <w:rPr>
                <w:rStyle w:val="Hyperlink"/>
                <w:noProof/>
              </w:rPr>
              <w:t>Visualize augmentations</w:t>
            </w:r>
            <w:r w:rsidR="00882946">
              <w:rPr>
                <w:noProof/>
                <w:webHidden/>
              </w:rPr>
              <w:tab/>
            </w:r>
            <w:r w:rsidR="00882946">
              <w:rPr>
                <w:noProof/>
                <w:webHidden/>
              </w:rPr>
              <w:fldChar w:fldCharType="begin"/>
            </w:r>
            <w:r w:rsidR="00882946">
              <w:rPr>
                <w:noProof/>
                <w:webHidden/>
              </w:rPr>
              <w:instrText xml:space="preserve"> PAGEREF _Toc24717290 \h </w:instrText>
            </w:r>
            <w:r w:rsidR="00882946">
              <w:rPr>
                <w:noProof/>
                <w:webHidden/>
              </w:rPr>
            </w:r>
            <w:r w:rsidR="00882946">
              <w:rPr>
                <w:noProof/>
                <w:webHidden/>
              </w:rPr>
              <w:fldChar w:fldCharType="separate"/>
            </w:r>
            <w:r w:rsidR="00882946">
              <w:rPr>
                <w:noProof/>
                <w:webHidden/>
              </w:rPr>
              <w:t>16</w:t>
            </w:r>
            <w:r w:rsidR="00882946">
              <w:rPr>
                <w:noProof/>
                <w:webHidden/>
              </w:rPr>
              <w:fldChar w:fldCharType="end"/>
            </w:r>
          </w:hyperlink>
        </w:p>
        <w:p w14:paraId="1007E43E" w14:textId="7BC86307" w:rsidR="00882946" w:rsidRDefault="00E74670">
          <w:pPr>
            <w:pStyle w:val="TOC1"/>
            <w:tabs>
              <w:tab w:val="right" w:leader="dot" w:pos="9350"/>
            </w:tabs>
            <w:rPr>
              <w:noProof/>
              <w:lang w:val="en-IN" w:eastAsia="en-IN"/>
            </w:rPr>
          </w:pPr>
          <w:hyperlink w:anchor="_Toc24717291" w:history="1">
            <w:r w:rsidR="00882946" w:rsidRPr="00A93A51">
              <w:rPr>
                <w:rStyle w:val="Hyperlink"/>
                <w:noProof/>
              </w:rPr>
              <w:t>More Hyperparameters</w:t>
            </w:r>
            <w:r w:rsidR="00882946">
              <w:rPr>
                <w:noProof/>
                <w:webHidden/>
              </w:rPr>
              <w:tab/>
            </w:r>
            <w:r w:rsidR="00882946">
              <w:rPr>
                <w:noProof/>
                <w:webHidden/>
              </w:rPr>
              <w:fldChar w:fldCharType="begin"/>
            </w:r>
            <w:r w:rsidR="00882946">
              <w:rPr>
                <w:noProof/>
                <w:webHidden/>
              </w:rPr>
              <w:instrText xml:space="preserve"> PAGEREF _Toc24717291 \h </w:instrText>
            </w:r>
            <w:r w:rsidR="00882946">
              <w:rPr>
                <w:noProof/>
                <w:webHidden/>
              </w:rPr>
            </w:r>
            <w:r w:rsidR="00882946">
              <w:rPr>
                <w:noProof/>
                <w:webHidden/>
              </w:rPr>
              <w:fldChar w:fldCharType="separate"/>
            </w:r>
            <w:r w:rsidR="00882946">
              <w:rPr>
                <w:noProof/>
                <w:webHidden/>
              </w:rPr>
              <w:t>16</w:t>
            </w:r>
            <w:r w:rsidR="00882946">
              <w:rPr>
                <w:noProof/>
                <w:webHidden/>
              </w:rPr>
              <w:fldChar w:fldCharType="end"/>
            </w:r>
          </w:hyperlink>
        </w:p>
        <w:p w14:paraId="19CBDAB2" w14:textId="7543AAAA" w:rsidR="00882946" w:rsidRDefault="00E74670">
          <w:pPr>
            <w:pStyle w:val="TOC1"/>
            <w:tabs>
              <w:tab w:val="right" w:leader="dot" w:pos="9350"/>
            </w:tabs>
            <w:rPr>
              <w:noProof/>
              <w:lang w:val="en-IN" w:eastAsia="en-IN"/>
            </w:rPr>
          </w:pPr>
          <w:hyperlink w:anchor="_Toc24717292" w:history="1">
            <w:r w:rsidR="00882946" w:rsidRPr="00A93A51">
              <w:rPr>
                <w:rStyle w:val="Hyperlink"/>
                <w:noProof/>
                <w:shd w:val="clear" w:color="auto" w:fill="FFFFFF"/>
              </w:rPr>
              <w:t>Callbacks</w:t>
            </w:r>
            <w:r w:rsidR="00882946">
              <w:rPr>
                <w:noProof/>
                <w:webHidden/>
              </w:rPr>
              <w:tab/>
            </w:r>
            <w:r w:rsidR="00882946">
              <w:rPr>
                <w:noProof/>
                <w:webHidden/>
              </w:rPr>
              <w:fldChar w:fldCharType="begin"/>
            </w:r>
            <w:r w:rsidR="00882946">
              <w:rPr>
                <w:noProof/>
                <w:webHidden/>
              </w:rPr>
              <w:instrText xml:space="preserve"> PAGEREF _Toc24717292 \h </w:instrText>
            </w:r>
            <w:r w:rsidR="00882946">
              <w:rPr>
                <w:noProof/>
                <w:webHidden/>
              </w:rPr>
            </w:r>
            <w:r w:rsidR="00882946">
              <w:rPr>
                <w:noProof/>
                <w:webHidden/>
              </w:rPr>
              <w:fldChar w:fldCharType="separate"/>
            </w:r>
            <w:r w:rsidR="00882946">
              <w:rPr>
                <w:noProof/>
                <w:webHidden/>
              </w:rPr>
              <w:t>17</w:t>
            </w:r>
            <w:r w:rsidR="00882946">
              <w:rPr>
                <w:noProof/>
                <w:webHidden/>
              </w:rPr>
              <w:fldChar w:fldCharType="end"/>
            </w:r>
          </w:hyperlink>
        </w:p>
        <w:p w14:paraId="3C918CAC" w14:textId="6BA28EAD" w:rsidR="00882946" w:rsidRDefault="00E74670">
          <w:pPr>
            <w:pStyle w:val="TOC1"/>
            <w:tabs>
              <w:tab w:val="right" w:leader="dot" w:pos="9350"/>
            </w:tabs>
            <w:rPr>
              <w:noProof/>
              <w:lang w:val="en-IN" w:eastAsia="en-IN"/>
            </w:rPr>
          </w:pPr>
          <w:hyperlink w:anchor="_Toc24717293" w:history="1">
            <w:r w:rsidR="00882946" w:rsidRPr="00A93A51">
              <w:rPr>
                <w:rStyle w:val="Hyperlink"/>
                <w:noProof/>
              </w:rPr>
              <w:t>Download pretrained model</w:t>
            </w:r>
            <w:r w:rsidR="00882946">
              <w:rPr>
                <w:noProof/>
                <w:webHidden/>
              </w:rPr>
              <w:tab/>
            </w:r>
            <w:r w:rsidR="00882946">
              <w:rPr>
                <w:noProof/>
                <w:webHidden/>
              </w:rPr>
              <w:fldChar w:fldCharType="begin"/>
            </w:r>
            <w:r w:rsidR="00882946">
              <w:rPr>
                <w:noProof/>
                <w:webHidden/>
              </w:rPr>
              <w:instrText xml:space="preserve"> PAGEREF _Toc24717293 \h </w:instrText>
            </w:r>
            <w:r w:rsidR="00882946">
              <w:rPr>
                <w:noProof/>
                <w:webHidden/>
              </w:rPr>
            </w:r>
            <w:r w:rsidR="00882946">
              <w:rPr>
                <w:noProof/>
                <w:webHidden/>
              </w:rPr>
              <w:fldChar w:fldCharType="separate"/>
            </w:r>
            <w:r w:rsidR="00882946">
              <w:rPr>
                <w:noProof/>
                <w:webHidden/>
              </w:rPr>
              <w:t>17</w:t>
            </w:r>
            <w:r w:rsidR="00882946">
              <w:rPr>
                <w:noProof/>
                <w:webHidden/>
              </w:rPr>
              <w:fldChar w:fldCharType="end"/>
            </w:r>
          </w:hyperlink>
        </w:p>
        <w:p w14:paraId="36CE6A31" w14:textId="0D92EBB6" w:rsidR="00882946" w:rsidRDefault="00E74670">
          <w:pPr>
            <w:pStyle w:val="TOC1"/>
            <w:tabs>
              <w:tab w:val="right" w:leader="dot" w:pos="9350"/>
            </w:tabs>
            <w:rPr>
              <w:noProof/>
              <w:lang w:val="en-IN" w:eastAsia="en-IN"/>
            </w:rPr>
          </w:pPr>
          <w:hyperlink w:anchor="_Toc24717294" w:history="1">
            <w:r w:rsidR="00882946" w:rsidRPr="00A93A51">
              <w:rPr>
                <w:rStyle w:val="Hyperlink"/>
                <w:noProof/>
              </w:rPr>
              <w:t>Loading the model</w:t>
            </w:r>
            <w:r w:rsidR="00882946">
              <w:rPr>
                <w:noProof/>
                <w:webHidden/>
              </w:rPr>
              <w:tab/>
            </w:r>
            <w:r w:rsidR="00882946">
              <w:rPr>
                <w:noProof/>
                <w:webHidden/>
              </w:rPr>
              <w:fldChar w:fldCharType="begin"/>
            </w:r>
            <w:r w:rsidR="00882946">
              <w:rPr>
                <w:noProof/>
                <w:webHidden/>
              </w:rPr>
              <w:instrText xml:space="preserve"> PAGEREF _Toc24717294 \h </w:instrText>
            </w:r>
            <w:r w:rsidR="00882946">
              <w:rPr>
                <w:noProof/>
                <w:webHidden/>
              </w:rPr>
            </w:r>
            <w:r w:rsidR="00882946">
              <w:rPr>
                <w:noProof/>
                <w:webHidden/>
              </w:rPr>
              <w:fldChar w:fldCharType="separate"/>
            </w:r>
            <w:r w:rsidR="00882946">
              <w:rPr>
                <w:noProof/>
                <w:webHidden/>
              </w:rPr>
              <w:t>18</w:t>
            </w:r>
            <w:r w:rsidR="00882946">
              <w:rPr>
                <w:noProof/>
                <w:webHidden/>
              </w:rPr>
              <w:fldChar w:fldCharType="end"/>
            </w:r>
          </w:hyperlink>
        </w:p>
        <w:p w14:paraId="27CCAD1F" w14:textId="4A88609C" w:rsidR="00882946" w:rsidRDefault="00E74670">
          <w:pPr>
            <w:pStyle w:val="TOC1"/>
            <w:tabs>
              <w:tab w:val="right" w:leader="dot" w:pos="9350"/>
            </w:tabs>
            <w:rPr>
              <w:noProof/>
              <w:lang w:val="en-IN" w:eastAsia="en-IN"/>
            </w:rPr>
          </w:pPr>
          <w:hyperlink w:anchor="_Toc24717295" w:history="1">
            <w:r w:rsidR="00882946" w:rsidRPr="00A93A51">
              <w:rPr>
                <w:rStyle w:val="Hyperlink"/>
                <w:noProof/>
              </w:rPr>
              <w:t>Training the Model</w:t>
            </w:r>
            <w:r w:rsidR="00882946">
              <w:rPr>
                <w:noProof/>
                <w:webHidden/>
              </w:rPr>
              <w:tab/>
            </w:r>
            <w:r w:rsidR="00882946">
              <w:rPr>
                <w:noProof/>
                <w:webHidden/>
              </w:rPr>
              <w:fldChar w:fldCharType="begin"/>
            </w:r>
            <w:r w:rsidR="00882946">
              <w:rPr>
                <w:noProof/>
                <w:webHidden/>
              </w:rPr>
              <w:instrText xml:space="preserve"> PAGEREF _Toc24717295 \h </w:instrText>
            </w:r>
            <w:r w:rsidR="00882946">
              <w:rPr>
                <w:noProof/>
                <w:webHidden/>
              </w:rPr>
            </w:r>
            <w:r w:rsidR="00882946">
              <w:rPr>
                <w:noProof/>
                <w:webHidden/>
              </w:rPr>
              <w:fldChar w:fldCharType="separate"/>
            </w:r>
            <w:r w:rsidR="00882946">
              <w:rPr>
                <w:noProof/>
                <w:webHidden/>
              </w:rPr>
              <w:t>18</w:t>
            </w:r>
            <w:r w:rsidR="00882946">
              <w:rPr>
                <w:noProof/>
                <w:webHidden/>
              </w:rPr>
              <w:fldChar w:fldCharType="end"/>
            </w:r>
          </w:hyperlink>
        </w:p>
        <w:p w14:paraId="721A5780" w14:textId="64CE7C85" w:rsidR="00882946" w:rsidRDefault="00E74670">
          <w:pPr>
            <w:pStyle w:val="TOC1"/>
            <w:tabs>
              <w:tab w:val="right" w:leader="dot" w:pos="9350"/>
            </w:tabs>
            <w:rPr>
              <w:noProof/>
              <w:lang w:val="en-IN" w:eastAsia="en-IN"/>
            </w:rPr>
          </w:pPr>
          <w:hyperlink w:anchor="_Toc24717296" w:history="1">
            <w:r w:rsidR="00882946" w:rsidRPr="00A93A51">
              <w:rPr>
                <w:rStyle w:val="Hyperlink"/>
                <w:noProof/>
              </w:rPr>
              <w:t>Inference/Prediction</w:t>
            </w:r>
            <w:r w:rsidR="00882946">
              <w:rPr>
                <w:noProof/>
                <w:webHidden/>
              </w:rPr>
              <w:tab/>
            </w:r>
            <w:r w:rsidR="00882946">
              <w:rPr>
                <w:noProof/>
                <w:webHidden/>
              </w:rPr>
              <w:fldChar w:fldCharType="begin"/>
            </w:r>
            <w:r w:rsidR="00882946">
              <w:rPr>
                <w:noProof/>
                <w:webHidden/>
              </w:rPr>
              <w:instrText xml:space="preserve"> PAGEREF _Toc24717296 \h </w:instrText>
            </w:r>
            <w:r w:rsidR="00882946">
              <w:rPr>
                <w:noProof/>
                <w:webHidden/>
              </w:rPr>
            </w:r>
            <w:r w:rsidR="00882946">
              <w:rPr>
                <w:noProof/>
                <w:webHidden/>
              </w:rPr>
              <w:fldChar w:fldCharType="separate"/>
            </w:r>
            <w:r w:rsidR="00882946">
              <w:rPr>
                <w:noProof/>
                <w:webHidden/>
              </w:rPr>
              <w:t>18</w:t>
            </w:r>
            <w:r w:rsidR="00882946">
              <w:rPr>
                <w:noProof/>
                <w:webHidden/>
              </w:rPr>
              <w:fldChar w:fldCharType="end"/>
            </w:r>
          </w:hyperlink>
        </w:p>
        <w:p w14:paraId="779BB026" w14:textId="7ADD6BCA" w:rsidR="00882946" w:rsidRDefault="00E74670">
          <w:pPr>
            <w:pStyle w:val="TOC1"/>
            <w:tabs>
              <w:tab w:val="right" w:leader="dot" w:pos="9350"/>
            </w:tabs>
            <w:rPr>
              <w:noProof/>
              <w:lang w:val="en-IN" w:eastAsia="en-IN"/>
            </w:rPr>
          </w:pPr>
          <w:hyperlink w:anchor="_Toc24717297" w:history="1">
            <w:r w:rsidR="00882946" w:rsidRPr="00A93A51">
              <w:rPr>
                <w:rStyle w:val="Hyperlink"/>
                <w:noProof/>
              </w:rPr>
              <w:t>Predict Image</w:t>
            </w:r>
            <w:r w:rsidR="00882946">
              <w:rPr>
                <w:noProof/>
                <w:webHidden/>
              </w:rPr>
              <w:tab/>
            </w:r>
            <w:r w:rsidR="00882946">
              <w:rPr>
                <w:noProof/>
                <w:webHidden/>
              </w:rPr>
              <w:fldChar w:fldCharType="begin"/>
            </w:r>
            <w:r w:rsidR="00882946">
              <w:rPr>
                <w:noProof/>
                <w:webHidden/>
              </w:rPr>
              <w:instrText xml:space="preserve"> PAGEREF _Toc24717297 \h </w:instrText>
            </w:r>
            <w:r w:rsidR="00882946">
              <w:rPr>
                <w:noProof/>
                <w:webHidden/>
              </w:rPr>
            </w:r>
            <w:r w:rsidR="00882946">
              <w:rPr>
                <w:noProof/>
                <w:webHidden/>
              </w:rPr>
              <w:fldChar w:fldCharType="separate"/>
            </w:r>
            <w:r w:rsidR="00882946">
              <w:rPr>
                <w:noProof/>
                <w:webHidden/>
              </w:rPr>
              <w:t>22</w:t>
            </w:r>
            <w:r w:rsidR="00882946">
              <w:rPr>
                <w:noProof/>
                <w:webHidden/>
              </w:rPr>
              <w:fldChar w:fldCharType="end"/>
            </w:r>
          </w:hyperlink>
        </w:p>
        <w:p w14:paraId="2AC19C50" w14:textId="498FBE71" w:rsidR="00882946" w:rsidRDefault="00E74670">
          <w:pPr>
            <w:pStyle w:val="TOC1"/>
            <w:tabs>
              <w:tab w:val="right" w:leader="dot" w:pos="9350"/>
            </w:tabs>
            <w:rPr>
              <w:noProof/>
              <w:lang w:val="en-IN" w:eastAsia="en-IN"/>
            </w:rPr>
          </w:pPr>
          <w:hyperlink w:anchor="_Toc24717298" w:history="1">
            <w:r w:rsidR="00882946" w:rsidRPr="00A93A51">
              <w:rPr>
                <w:rStyle w:val="Hyperlink"/>
                <w:noProof/>
              </w:rPr>
              <w:t>Total Map Achieved from Training Model is 23%</w:t>
            </w:r>
            <w:r w:rsidR="00882946">
              <w:rPr>
                <w:noProof/>
                <w:webHidden/>
              </w:rPr>
              <w:tab/>
            </w:r>
            <w:r w:rsidR="00882946">
              <w:rPr>
                <w:noProof/>
                <w:webHidden/>
              </w:rPr>
              <w:fldChar w:fldCharType="begin"/>
            </w:r>
            <w:r w:rsidR="00882946">
              <w:rPr>
                <w:noProof/>
                <w:webHidden/>
              </w:rPr>
              <w:instrText xml:space="preserve"> PAGEREF _Toc24717298 \h </w:instrText>
            </w:r>
            <w:r w:rsidR="00882946">
              <w:rPr>
                <w:noProof/>
                <w:webHidden/>
              </w:rPr>
            </w:r>
            <w:r w:rsidR="00882946">
              <w:rPr>
                <w:noProof/>
                <w:webHidden/>
              </w:rPr>
              <w:fldChar w:fldCharType="separate"/>
            </w:r>
            <w:r w:rsidR="00882946">
              <w:rPr>
                <w:noProof/>
                <w:webHidden/>
              </w:rPr>
              <w:t>24</w:t>
            </w:r>
            <w:r w:rsidR="00882946">
              <w:rPr>
                <w:noProof/>
                <w:webHidden/>
              </w:rPr>
              <w:fldChar w:fldCharType="end"/>
            </w:r>
          </w:hyperlink>
        </w:p>
        <w:p w14:paraId="6096824D" w14:textId="2206B3ED" w:rsidR="00882946" w:rsidRDefault="00E74670">
          <w:pPr>
            <w:pStyle w:val="TOC1"/>
            <w:tabs>
              <w:tab w:val="right" w:leader="dot" w:pos="9350"/>
            </w:tabs>
            <w:rPr>
              <w:noProof/>
              <w:lang w:val="en-IN" w:eastAsia="en-IN"/>
            </w:rPr>
          </w:pPr>
          <w:hyperlink w:anchor="_Toc24717299" w:history="1">
            <w:r w:rsidR="00882946" w:rsidRPr="00A93A51">
              <w:rPr>
                <w:rStyle w:val="Hyperlink"/>
                <w:noProof/>
              </w:rPr>
              <w:t>Experiment and Results</w:t>
            </w:r>
            <w:r w:rsidR="00882946">
              <w:rPr>
                <w:noProof/>
                <w:webHidden/>
              </w:rPr>
              <w:tab/>
            </w:r>
            <w:r w:rsidR="00882946">
              <w:rPr>
                <w:noProof/>
                <w:webHidden/>
              </w:rPr>
              <w:fldChar w:fldCharType="begin"/>
            </w:r>
            <w:r w:rsidR="00882946">
              <w:rPr>
                <w:noProof/>
                <w:webHidden/>
              </w:rPr>
              <w:instrText xml:space="preserve"> PAGEREF _Toc24717299 \h </w:instrText>
            </w:r>
            <w:r w:rsidR="00882946">
              <w:rPr>
                <w:noProof/>
                <w:webHidden/>
              </w:rPr>
            </w:r>
            <w:r w:rsidR="00882946">
              <w:rPr>
                <w:noProof/>
                <w:webHidden/>
              </w:rPr>
              <w:fldChar w:fldCharType="separate"/>
            </w:r>
            <w:r w:rsidR="00882946">
              <w:rPr>
                <w:noProof/>
                <w:webHidden/>
              </w:rPr>
              <w:t>25</w:t>
            </w:r>
            <w:r w:rsidR="00882946">
              <w:rPr>
                <w:noProof/>
                <w:webHidden/>
              </w:rPr>
              <w:fldChar w:fldCharType="end"/>
            </w:r>
          </w:hyperlink>
        </w:p>
        <w:p w14:paraId="0911AAA1" w14:textId="1A1C7336" w:rsidR="00882946" w:rsidRDefault="00E74670">
          <w:pPr>
            <w:pStyle w:val="TOC1"/>
            <w:tabs>
              <w:tab w:val="right" w:leader="dot" w:pos="9350"/>
            </w:tabs>
            <w:rPr>
              <w:noProof/>
              <w:lang w:val="en-IN" w:eastAsia="en-IN"/>
            </w:rPr>
          </w:pPr>
          <w:hyperlink w:anchor="_Toc24717300" w:history="1">
            <w:r w:rsidR="00882946" w:rsidRPr="00A93A51">
              <w:rPr>
                <w:rStyle w:val="Hyperlink"/>
                <w:noProof/>
              </w:rPr>
              <w:t>Future Work</w:t>
            </w:r>
            <w:r w:rsidR="00882946">
              <w:rPr>
                <w:noProof/>
                <w:webHidden/>
              </w:rPr>
              <w:tab/>
            </w:r>
            <w:r w:rsidR="00882946">
              <w:rPr>
                <w:noProof/>
                <w:webHidden/>
              </w:rPr>
              <w:fldChar w:fldCharType="begin"/>
            </w:r>
            <w:r w:rsidR="00882946">
              <w:rPr>
                <w:noProof/>
                <w:webHidden/>
              </w:rPr>
              <w:instrText xml:space="preserve"> PAGEREF _Toc24717300 \h </w:instrText>
            </w:r>
            <w:r w:rsidR="00882946">
              <w:rPr>
                <w:noProof/>
                <w:webHidden/>
              </w:rPr>
            </w:r>
            <w:r w:rsidR="00882946">
              <w:rPr>
                <w:noProof/>
                <w:webHidden/>
              </w:rPr>
              <w:fldChar w:fldCharType="separate"/>
            </w:r>
            <w:r w:rsidR="00882946">
              <w:rPr>
                <w:noProof/>
                <w:webHidden/>
              </w:rPr>
              <w:t>26</w:t>
            </w:r>
            <w:r w:rsidR="00882946">
              <w:rPr>
                <w:noProof/>
                <w:webHidden/>
              </w:rPr>
              <w:fldChar w:fldCharType="end"/>
            </w:r>
          </w:hyperlink>
        </w:p>
        <w:p w14:paraId="43A785D7" w14:textId="05CB9020" w:rsidR="00573F5B" w:rsidRDefault="00573F5B">
          <w:r>
            <w:rPr>
              <w:b/>
              <w:bCs/>
              <w:noProof/>
            </w:rPr>
            <w:fldChar w:fldCharType="end"/>
          </w:r>
        </w:p>
      </w:sdtContent>
    </w:sdt>
    <w:p w14:paraId="7321D318" w14:textId="77777777" w:rsidR="00573F5B" w:rsidRDefault="00573F5B" w:rsidP="00573F5B"/>
    <w:p w14:paraId="0CE36DB8" w14:textId="77777777" w:rsidR="00C7448E" w:rsidRPr="00C7448E" w:rsidRDefault="00C7448E" w:rsidP="00C7448E"/>
    <w:p w14:paraId="1C4ED6C7" w14:textId="3B8CD965" w:rsidR="00855982" w:rsidRDefault="001B4D12" w:rsidP="00855982">
      <w:pPr>
        <w:pStyle w:val="Heading1"/>
      </w:pPr>
      <w:bookmarkStart w:id="0" w:name="_Toc24717280"/>
      <w:r>
        <w:t>Introduction/</w:t>
      </w:r>
      <w:r w:rsidR="00CB0D61">
        <w:t>Challenge</w:t>
      </w:r>
      <w:r>
        <w:t xml:space="preserve"> Description</w:t>
      </w:r>
      <w:bookmarkEnd w:id="0"/>
    </w:p>
    <w:p w14:paraId="13232376" w14:textId="34C883CE" w:rsidR="00C7448E" w:rsidRPr="00636930" w:rsidRDefault="005050F8" w:rsidP="00C7448E">
      <w:pPr>
        <w:rPr>
          <w:rFonts w:ascii="Georgia" w:eastAsia="Times New Roman" w:hAnsi="Georgia" w:cs="Times New Roman"/>
          <w:spacing w:val="-1"/>
          <w:sz w:val="28"/>
          <w:szCs w:val="28"/>
          <w:lang w:val="en-IN" w:eastAsia="en-IN"/>
        </w:rPr>
      </w:pPr>
      <w:r w:rsidRPr="00636930">
        <w:rPr>
          <w:rFonts w:ascii="Georgia" w:eastAsia="Times New Roman" w:hAnsi="Georgia" w:cs="Times New Roman"/>
          <w:spacing w:val="-1"/>
          <w:sz w:val="28"/>
          <w:szCs w:val="28"/>
          <w:lang w:val="en-IN" w:eastAsia="en-IN"/>
        </w:rPr>
        <w:t>Development of object detection model to detect a smaller object/s in a given image</w:t>
      </w:r>
      <w:r w:rsidR="00BB1F7E" w:rsidRPr="00636930">
        <w:rPr>
          <w:rFonts w:ascii="Georgia" w:eastAsia="Times New Roman" w:hAnsi="Georgia" w:cs="Times New Roman"/>
          <w:spacing w:val="-1"/>
          <w:sz w:val="28"/>
          <w:szCs w:val="28"/>
          <w:lang w:val="en-IN" w:eastAsia="en-IN"/>
        </w:rPr>
        <w:t>.</w:t>
      </w:r>
    </w:p>
    <w:p w14:paraId="632FF7DD" w14:textId="0198CDFF" w:rsidR="00D23A62" w:rsidRDefault="001B4D12" w:rsidP="006F0158">
      <w:pPr>
        <w:pStyle w:val="Heading1"/>
      </w:pPr>
      <w:bookmarkStart w:id="1" w:name="_Toc24717281"/>
      <w:r>
        <w:lastRenderedPageBreak/>
        <w:t>Proposed solution</w:t>
      </w:r>
      <w:bookmarkEnd w:id="1"/>
    </w:p>
    <w:p w14:paraId="160FB187" w14:textId="11B148B6" w:rsidR="007576D7" w:rsidRDefault="004F53C4" w:rsidP="004F53C4">
      <w:pPr>
        <w:jc w:val="both"/>
        <w:rPr>
          <w:rFonts w:ascii="Georgia" w:eastAsia="Times New Roman" w:hAnsi="Georgia" w:cs="Times New Roman"/>
          <w:spacing w:val="-1"/>
          <w:sz w:val="28"/>
          <w:szCs w:val="28"/>
          <w:lang w:val="en-IN" w:eastAsia="en-IN"/>
        </w:rPr>
      </w:pPr>
      <w:r w:rsidRPr="00636930">
        <w:rPr>
          <w:rFonts w:ascii="Georgia" w:eastAsia="Times New Roman" w:hAnsi="Georgia" w:cs="Times New Roman"/>
          <w:spacing w:val="-1"/>
          <w:sz w:val="28"/>
          <w:szCs w:val="28"/>
          <w:lang w:val="en-IN" w:eastAsia="en-IN"/>
        </w:rPr>
        <w:t xml:space="preserve">I found several popular detectors including: OverFeat (Sermanet et al. 2013), R-CNN (Girshick et al. 2013), Fast R-CNN (Girshick 2015), SSD (Liu et al. 2016), R-FCN (Dai et al. 2016), YOLO (Redmon et al. 2016), Faster R-CNN (Ren et al. 2017) and RetinaNet (Lin, Goyal, et al. 2017). According to the paper, RetinaNet showed both ideal accuracy and speed compared to other detectors </w:t>
      </w:r>
      <w:r w:rsidR="00636930">
        <w:rPr>
          <w:rFonts w:ascii="Georgia" w:eastAsia="Times New Roman" w:hAnsi="Georgia" w:cs="Times New Roman"/>
          <w:spacing w:val="-1"/>
          <w:sz w:val="28"/>
          <w:szCs w:val="28"/>
          <w:lang w:val="en-IN" w:eastAsia="en-IN"/>
        </w:rPr>
        <w:t xml:space="preserve">for small object detection </w:t>
      </w:r>
      <w:r w:rsidRPr="00636930">
        <w:rPr>
          <w:rFonts w:ascii="Georgia" w:eastAsia="Times New Roman" w:hAnsi="Georgia" w:cs="Times New Roman"/>
          <w:spacing w:val="-1"/>
          <w:sz w:val="28"/>
          <w:szCs w:val="28"/>
          <w:lang w:val="en-IN" w:eastAsia="en-IN"/>
        </w:rPr>
        <w:t>while still keeping a very simple construct; plus, there is an </w:t>
      </w:r>
      <w:hyperlink r:id="rId11" w:history="1">
        <w:r w:rsidRPr="00636930">
          <w:rPr>
            <w:rFonts w:ascii="Georgia" w:eastAsia="Times New Roman" w:hAnsi="Georgia" w:cs="Times New Roman"/>
            <w:spacing w:val="-1"/>
            <w:sz w:val="28"/>
            <w:szCs w:val="28"/>
            <w:lang w:val="en-IN" w:eastAsia="en-IN"/>
          </w:rPr>
          <w:t xml:space="preserve">opensource </w:t>
        </w:r>
        <w:r w:rsidR="00636930" w:rsidRPr="00636930">
          <w:rPr>
            <w:rFonts w:ascii="Georgia" w:eastAsia="Times New Roman" w:hAnsi="Georgia" w:cs="Times New Roman"/>
            <w:spacing w:val="-1"/>
            <w:sz w:val="28"/>
            <w:szCs w:val="28"/>
            <w:lang w:val="en-IN" w:eastAsia="en-IN"/>
          </w:rPr>
          <w:t>implementation</w:t>
        </w:r>
      </w:hyperlink>
      <w:r w:rsidRPr="00636930">
        <w:rPr>
          <w:rFonts w:ascii="Georgia" w:eastAsia="Times New Roman" w:hAnsi="Georgia" w:cs="Times New Roman"/>
          <w:spacing w:val="-1"/>
          <w:sz w:val="28"/>
          <w:szCs w:val="28"/>
          <w:lang w:val="en-IN" w:eastAsia="en-IN"/>
        </w:rPr>
        <w:t> by Gaiser et al. (2018). Therefore, RetinaNet appears to be an ideal candidate for th</w:t>
      </w:r>
      <w:r w:rsidR="00636930">
        <w:rPr>
          <w:rFonts w:ascii="Georgia" w:eastAsia="Times New Roman" w:hAnsi="Georgia" w:cs="Times New Roman"/>
          <w:spacing w:val="-1"/>
          <w:sz w:val="28"/>
          <w:szCs w:val="28"/>
          <w:lang w:val="en-IN" w:eastAsia="en-IN"/>
        </w:rPr>
        <w:t>is</w:t>
      </w:r>
      <w:r w:rsidRPr="00636930">
        <w:rPr>
          <w:rFonts w:ascii="Georgia" w:eastAsia="Times New Roman" w:hAnsi="Georgia" w:cs="Times New Roman"/>
          <w:spacing w:val="-1"/>
          <w:sz w:val="28"/>
          <w:szCs w:val="28"/>
          <w:lang w:val="en-IN" w:eastAsia="en-IN"/>
        </w:rPr>
        <w:t xml:space="preserve"> project. </w:t>
      </w:r>
    </w:p>
    <w:p w14:paraId="508CAD70" w14:textId="4B892E1A" w:rsidR="007576D7" w:rsidRDefault="007576D7" w:rsidP="004F53C4">
      <w:pPr>
        <w:jc w:val="both"/>
        <w:rPr>
          <w:rFonts w:ascii="Georgia" w:eastAsia="Times New Roman" w:hAnsi="Georgia" w:cs="Times New Roman"/>
          <w:spacing w:val="-1"/>
          <w:sz w:val="28"/>
          <w:szCs w:val="28"/>
          <w:lang w:val="en-IN" w:eastAsia="en-IN"/>
        </w:rPr>
      </w:pPr>
      <w:r>
        <w:rPr>
          <w:noProof/>
        </w:rPr>
        <w:drawing>
          <wp:inline distT="0" distB="0" distL="0" distR="0" wp14:anchorId="5157C451" wp14:editId="49AA966E">
            <wp:extent cx="59055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3048000"/>
                    </a:xfrm>
                    <a:prstGeom prst="rect">
                      <a:avLst/>
                    </a:prstGeom>
                    <a:noFill/>
                    <a:ln>
                      <a:noFill/>
                    </a:ln>
                  </pic:spPr>
                </pic:pic>
              </a:graphicData>
            </a:graphic>
          </wp:inline>
        </w:drawing>
      </w:r>
    </w:p>
    <w:p w14:paraId="68BA7D4D" w14:textId="4C0EDC23" w:rsidR="007576D7" w:rsidRPr="00A71632" w:rsidRDefault="007576D7" w:rsidP="004F53C4">
      <w:pPr>
        <w:jc w:val="both"/>
        <w:rPr>
          <w:rFonts w:ascii="Georgia" w:eastAsia="Times New Roman" w:hAnsi="Georgia" w:cs="Times New Roman"/>
          <w:spacing w:val="-1"/>
          <w:sz w:val="28"/>
          <w:szCs w:val="28"/>
          <w:u w:val="single"/>
          <w:lang w:val="en-IN" w:eastAsia="en-IN"/>
        </w:rPr>
      </w:pPr>
      <w:r>
        <w:rPr>
          <w:rFonts w:ascii="Georgia" w:eastAsia="Times New Roman" w:hAnsi="Georgia" w:cs="Times New Roman"/>
          <w:spacing w:val="-1"/>
          <w:sz w:val="28"/>
          <w:szCs w:val="28"/>
          <w:lang w:val="en-IN" w:eastAsia="en-IN"/>
        </w:rPr>
        <w:t xml:space="preserve">                  </w:t>
      </w:r>
      <w:r w:rsidR="00A71632" w:rsidRPr="00A71632">
        <w:rPr>
          <w:rFonts w:ascii="Georgia" w:eastAsia="Times New Roman" w:hAnsi="Georgia" w:cs="Times New Roman"/>
          <w:spacing w:val="-1"/>
          <w:sz w:val="28"/>
          <w:szCs w:val="28"/>
          <w:u w:val="single"/>
          <w:lang w:val="en-IN" w:eastAsia="en-IN"/>
        </w:rPr>
        <w:t xml:space="preserve">Retinanet </w:t>
      </w:r>
      <w:r w:rsidRPr="00A71632">
        <w:rPr>
          <w:rFonts w:ascii="Georgia" w:eastAsia="Times New Roman" w:hAnsi="Georgia" w:cs="Times New Roman"/>
          <w:spacing w:val="-1"/>
          <w:sz w:val="28"/>
          <w:szCs w:val="28"/>
          <w:u w:val="single"/>
          <w:lang w:val="en-IN" w:eastAsia="en-IN"/>
        </w:rPr>
        <w:t>Results on MS COCO</w:t>
      </w:r>
    </w:p>
    <w:p w14:paraId="04A642D8" w14:textId="6410EDF5" w:rsidR="007576D7" w:rsidRPr="00636930" w:rsidRDefault="007576D7" w:rsidP="004F53C4">
      <w:pPr>
        <w:jc w:val="both"/>
        <w:rPr>
          <w:rFonts w:ascii="Georgia" w:eastAsia="Times New Roman" w:hAnsi="Georgia" w:cs="Times New Roman"/>
          <w:spacing w:val="-1"/>
          <w:sz w:val="28"/>
          <w:szCs w:val="28"/>
          <w:lang w:val="en-IN" w:eastAsia="en-IN"/>
        </w:rPr>
      </w:pPr>
    </w:p>
    <w:p w14:paraId="62EBA986" w14:textId="5D430D4A" w:rsidR="00D23A62" w:rsidRDefault="001B4D12" w:rsidP="000A73C2">
      <w:pPr>
        <w:pStyle w:val="Heading1"/>
      </w:pPr>
      <w:bookmarkStart w:id="2" w:name="_Toc24717282"/>
      <w:r>
        <w:t xml:space="preserve">Network </w:t>
      </w:r>
      <w:r w:rsidR="00C7448E">
        <w:t>Architecture</w:t>
      </w:r>
      <w:r w:rsidR="00A17A3B">
        <w:t>(RetinaNet)</w:t>
      </w:r>
      <w:bookmarkEnd w:id="2"/>
    </w:p>
    <w:p w14:paraId="59AC81FA" w14:textId="77777777" w:rsidR="00A17A3B" w:rsidRPr="0038287B" w:rsidRDefault="00A17A3B" w:rsidP="00A17A3B">
      <w:pPr>
        <w:pStyle w:val="ij"/>
        <w:shd w:val="clear" w:color="auto" w:fill="FFFFFF"/>
        <w:spacing w:before="206" w:beforeAutospacing="0" w:after="0" w:afterAutospacing="0"/>
        <w:rPr>
          <w:rFonts w:ascii="Georgia" w:hAnsi="Georgia"/>
          <w:spacing w:val="-1"/>
          <w:sz w:val="28"/>
          <w:szCs w:val="28"/>
        </w:rPr>
      </w:pPr>
      <w:r w:rsidRPr="0038287B">
        <w:rPr>
          <w:rFonts w:ascii="Georgia" w:hAnsi="Georgia"/>
          <w:spacing w:val="-1"/>
          <w:sz w:val="28"/>
          <w:szCs w:val="28"/>
        </w:rPr>
        <w:t>RetinaNet has been formed by making two improvements over existing single stage object detection models (like YOLO and SSD):</w:t>
      </w:r>
    </w:p>
    <w:p w14:paraId="4A0342CA" w14:textId="77777777" w:rsidR="00A17A3B" w:rsidRPr="0038287B" w:rsidRDefault="00E74670" w:rsidP="00A17A3B">
      <w:pPr>
        <w:pStyle w:val="ij"/>
        <w:numPr>
          <w:ilvl w:val="0"/>
          <w:numId w:val="36"/>
        </w:numPr>
        <w:shd w:val="clear" w:color="auto" w:fill="FFFFFF"/>
        <w:spacing w:before="480" w:beforeAutospacing="0" w:after="0" w:afterAutospacing="0"/>
        <w:ind w:left="450"/>
        <w:rPr>
          <w:rFonts w:ascii="Georgia" w:hAnsi="Georgia"/>
          <w:spacing w:val="-1"/>
          <w:sz w:val="28"/>
          <w:szCs w:val="28"/>
        </w:rPr>
      </w:pPr>
      <w:hyperlink r:id="rId13" w:tgtFrame="_blank" w:history="1">
        <w:r w:rsidR="00A17A3B" w:rsidRPr="0038287B">
          <w:rPr>
            <w:sz w:val="28"/>
            <w:szCs w:val="28"/>
          </w:rPr>
          <w:t>Feature Pyramid Networks for Object Detection</w:t>
        </w:r>
      </w:hyperlink>
    </w:p>
    <w:p w14:paraId="7A261998" w14:textId="77777777" w:rsidR="00A17A3B" w:rsidRPr="0038287B" w:rsidRDefault="00E74670" w:rsidP="00A17A3B">
      <w:pPr>
        <w:pStyle w:val="ij"/>
        <w:numPr>
          <w:ilvl w:val="0"/>
          <w:numId w:val="36"/>
        </w:numPr>
        <w:shd w:val="clear" w:color="auto" w:fill="FFFFFF"/>
        <w:spacing w:before="252" w:beforeAutospacing="0" w:after="0" w:afterAutospacing="0"/>
        <w:ind w:left="450"/>
        <w:rPr>
          <w:rFonts w:ascii="Georgia" w:hAnsi="Georgia"/>
          <w:spacing w:val="-1"/>
          <w:sz w:val="28"/>
          <w:szCs w:val="28"/>
        </w:rPr>
      </w:pPr>
      <w:hyperlink r:id="rId14" w:tgtFrame="_blank" w:history="1">
        <w:r w:rsidR="00A17A3B" w:rsidRPr="0038287B">
          <w:rPr>
            <w:sz w:val="28"/>
            <w:szCs w:val="28"/>
          </w:rPr>
          <w:t>Focal Loss for Dense Object Detection</w:t>
        </w:r>
      </w:hyperlink>
    </w:p>
    <w:p w14:paraId="22B0D0BC" w14:textId="77777777" w:rsidR="00A17A3B" w:rsidRDefault="00A17A3B" w:rsidP="00A17A3B">
      <w:pPr>
        <w:pStyle w:val="Heading2"/>
        <w:shd w:val="clear" w:color="auto" w:fill="FFFFFF"/>
        <w:spacing w:before="413"/>
        <w:rPr>
          <w:rFonts w:ascii="Lucida Sans Unicode" w:hAnsi="Lucida Sans Unicode" w:cs="Lucida Sans Unicode"/>
          <w:spacing w:val="-5"/>
          <w:sz w:val="39"/>
          <w:szCs w:val="39"/>
        </w:rPr>
      </w:pPr>
      <w:bookmarkStart w:id="3" w:name="_Toc24717283"/>
      <w:r>
        <w:rPr>
          <w:rFonts w:ascii="Lucida Sans Unicode" w:hAnsi="Lucida Sans Unicode" w:cs="Lucida Sans Unicode"/>
          <w:spacing w:val="-5"/>
          <w:sz w:val="39"/>
          <w:szCs w:val="39"/>
        </w:rPr>
        <w:lastRenderedPageBreak/>
        <w:t>Feature Pyramid Network</w:t>
      </w:r>
      <w:bookmarkEnd w:id="3"/>
    </w:p>
    <w:p w14:paraId="74448127" w14:textId="77777777" w:rsidR="00A17A3B" w:rsidRPr="0038287B" w:rsidRDefault="00A17A3B" w:rsidP="00A17A3B">
      <w:pPr>
        <w:pStyle w:val="ij"/>
        <w:shd w:val="clear" w:color="auto" w:fill="FFFFFF"/>
        <w:spacing w:before="206" w:beforeAutospacing="0" w:after="0" w:afterAutospacing="0"/>
        <w:rPr>
          <w:rFonts w:ascii="Georgia" w:hAnsi="Georgia"/>
          <w:spacing w:val="-1"/>
          <w:sz w:val="28"/>
          <w:szCs w:val="28"/>
        </w:rPr>
      </w:pPr>
      <w:r w:rsidRPr="0038287B">
        <w:rPr>
          <w:rFonts w:ascii="Georgia" w:hAnsi="Georgia"/>
          <w:spacing w:val="-1"/>
          <w:sz w:val="28"/>
          <w:szCs w:val="28"/>
        </w:rPr>
        <w:t>Pyramid networks have been used conventionally to identify objects at different scales. A Feature Pyramid Network (FPN) makes use of the inherent multi-scale pyramidal hierarchy of deep CNNs to create feature pyramids.</w:t>
      </w:r>
    </w:p>
    <w:p w14:paraId="031BB29A" w14:textId="53F549DB" w:rsidR="00A17A3B" w:rsidRPr="0038287B" w:rsidRDefault="00A17A3B" w:rsidP="00A17A3B">
      <w:pPr>
        <w:rPr>
          <w:rFonts w:ascii="Georgia" w:eastAsia="Times New Roman" w:hAnsi="Georgia" w:cs="Times New Roman"/>
          <w:spacing w:val="-1"/>
          <w:sz w:val="28"/>
          <w:szCs w:val="28"/>
          <w:lang w:val="en-IN" w:eastAsia="en-IN"/>
        </w:rPr>
      </w:pPr>
    </w:p>
    <w:p w14:paraId="589F741E" w14:textId="7F66811B" w:rsidR="00A17A3B" w:rsidRDefault="00A17A3B" w:rsidP="00A17A3B">
      <w:r>
        <w:rPr>
          <w:noProof/>
        </w:rPr>
        <w:drawing>
          <wp:inline distT="0" distB="0" distL="0" distR="0" wp14:anchorId="526F19A5" wp14:editId="1B113D39">
            <wp:extent cx="5943600" cy="1590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0040"/>
                    </a:xfrm>
                    <a:prstGeom prst="rect">
                      <a:avLst/>
                    </a:prstGeom>
                    <a:noFill/>
                    <a:ln>
                      <a:noFill/>
                    </a:ln>
                  </pic:spPr>
                </pic:pic>
              </a:graphicData>
            </a:graphic>
          </wp:inline>
        </w:drawing>
      </w:r>
    </w:p>
    <w:p w14:paraId="78368940" w14:textId="77777777" w:rsidR="00A17A3B" w:rsidRPr="0038287B" w:rsidRDefault="00A17A3B" w:rsidP="00A17A3B">
      <w:pPr>
        <w:pStyle w:val="ij"/>
        <w:shd w:val="clear" w:color="auto" w:fill="FFFFFF"/>
        <w:spacing w:before="480" w:beforeAutospacing="0" w:after="0" w:afterAutospacing="0"/>
        <w:rPr>
          <w:rFonts w:ascii="Georgia" w:hAnsi="Georgia"/>
          <w:spacing w:val="-1"/>
          <w:sz w:val="28"/>
          <w:szCs w:val="28"/>
        </w:rPr>
      </w:pPr>
      <w:r w:rsidRPr="0038287B">
        <w:rPr>
          <w:rFonts w:ascii="Georgia" w:hAnsi="Georgia"/>
          <w:spacing w:val="-1"/>
          <w:sz w:val="28"/>
          <w:szCs w:val="28"/>
        </w:rPr>
        <w:t>The one-stage RetinaNet network architecture uses a Feature Pyramid Network (FPN) backbone on top of a feedforward ResNet architecture (a) to generate a rich, multi-scale convolutional feature pyramid (b). To this backbone RetinaNet attaches two subnetworks, one for classifying anchor boxes (c) and one for regressing from anchor boxes to ground-truth object boxes (d). The network design is intentionally simple, which enables this work to focus on a novel focal loss function that eliminates the accuracy gap between our one-stage detector and state-of-the-art two-stage detectors like Faster R-CNN with FPN while running at faster speeds.</w:t>
      </w:r>
    </w:p>
    <w:p w14:paraId="5F3C51BC" w14:textId="77777777" w:rsidR="00A17A3B" w:rsidRDefault="00A17A3B" w:rsidP="00A17A3B">
      <w:pPr>
        <w:pStyle w:val="Heading2"/>
        <w:shd w:val="clear" w:color="auto" w:fill="FFFFFF"/>
        <w:spacing w:before="413"/>
        <w:rPr>
          <w:rFonts w:ascii="Lucida Sans Unicode" w:hAnsi="Lucida Sans Unicode" w:cs="Lucida Sans Unicode"/>
          <w:spacing w:val="-5"/>
          <w:sz w:val="39"/>
          <w:szCs w:val="39"/>
        </w:rPr>
      </w:pPr>
      <w:bookmarkStart w:id="4" w:name="_Toc24717284"/>
      <w:r>
        <w:rPr>
          <w:rFonts w:ascii="Lucida Sans Unicode" w:hAnsi="Lucida Sans Unicode" w:cs="Lucida Sans Unicode"/>
          <w:spacing w:val="-5"/>
          <w:sz w:val="39"/>
          <w:szCs w:val="39"/>
        </w:rPr>
        <w:t>Focal Loss</w:t>
      </w:r>
      <w:bookmarkEnd w:id="4"/>
    </w:p>
    <w:p w14:paraId="2818924F" w14:textId="77777777" w:rsidR="00A17A3B" w:rsidRPr="0038287B" w:rsidRDefault="00A17A3B" w:rsidP="00A17A3B">
      <w:pPr>
        <w:pStyle w:val="ij"/>
        <w:shd w:val="clear" w:color="auto" w:fill="FFFFFF"/>
        <w:spacing w:before="206" w:beforeAutospacing="0" w:after="0" w:afterAutospacing="0"/>
        <w:rPr>
          <w:rFonts w:ascii="Georgia" w:hAnsi="Georgia"/>
          <w:spacing w:val="-1"/>
          <w:sz w:val="28"/>
          <w:szCs w:val="28"/>
        </w:rPr>
      </w:pPr>
      <w:r w:rsidRPr="0038287B">
        <w:rPr>
          <w:rFonts w:ascii="Georgia" w:hAnsi="Georgia"/>
          <w:spacing w:val="-1"/>
          <w:sz w:val="28"/>
          <w:szCs w:val="28"/>
        </w:rPr>
        <w:t>Focal Loss is an improvement on cross-entropy loss that helps to reduce the relative loss for well-classified examples and putting more focus on hard, misclassified examples.</w:t>
      </w:r>
    </w:p>
    <w:p w14:paraId="2690DCDF" w14:textId="68B1BCBB" w:rsidR="00A17A3B" w:rsidRPr="0038287B" w:rsidRDefault="00A17A3B" w:rsidP="00A17A3B">
      <w:pPr>
        <w:pStyle w:val="ij"/>
        <w:shd w:val="clear" w:color="auto" w:fill="FFFFFF"/>
        <w:spacing w:before="480" w:beforeAutospacing="0" w:after="0" w:afterAutospacing="0"/>
        <w:rPr>
          <w:rFonts w:ascii="Georgia" w:hAnsi="Georgia"/>
          <w:spacing w:val="-1"/>
          <w:sz w:val="28"/>
          <w:szCs w:val="28"/>
        </w:rPr>
      </w:pPr>
      <w:r w:rsidRPr="0038287B">
        <w:rPr>
          <w:rFonts w:ascii="Georgia" w:hAnsi="Georgia"/>
          <w:spacing w:val="-1"/>
          <w:sz w:val="28"/>
          <w:szCs w:val="28"/>
        </w:rPr>
        <w:t>The focal loss enables training highly accurate dense object detectors in the presence of vast numbers of easy background examples.</w:t>
      </w:r>
    </w:p>
    <w:p w14:paraId="1E7627A3" w14:textId="192D5FC0" w:rsidR="00A17A3B" w:rsidRDefault="00A17A3B" w:rsidP="00A17A3B">
      <w:r>
        <w:rPr>
          <w:noProof/>
        </w:rPr>
        <w:drawing>
          <wp:inline distT="0" distB="0" distL="0" distR="0" wp14:anchorId="749A2C90" wp14:editId="23589A8A">
            <wp:extent cx="2788920" cy="27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920" cy="274320"/>
                    </a:xfrm>
                    <a:prstGeom prst="rect">
                      <a:avLst/>
                    </a:prstGeom>
                    <a:noFill/>
                    <a:ln>
                      <a:noFill/>
                    </a:ln>
                  </pic:spPr>
                </pic:pic>
              </a:graphicData>
            </a:graphic>
          </wp:inline>
        </w:drawing>
      </w:r>
    </w:p>
    <w:p w14:paraId="35DB5CC6" w14:textId="77777777" w:rsidR="00A17A3B" w:rsidRDefault="00A17A3B" w:rsidP="00A17A3B">
      <w:r>
        <w:t>Focal Loss Function</w:t>
      </w:r>
    </w:p>
    <w:p w14:paraId="3B82F97D" w14:textId="77777777" w:rsidR="00A17A3B" w:rsidRPr="0038287B" w:rsidRDefault="00A17A3B" w:rsidP="00A17A3B">
      <w:pPr>
        <w:pStyle w:val="ij"/>
        <w:shd w:val="clear" w:color="auto" w:fill="FFFFFF"/>
        <w:spacing w:before="480" w:beforeAutospacing="0" w:after="0" w:afterAutospacing="0"/>
        <w:rPr>
          <w:rFonts w:ascii="Georgia" w:hAnsi="Georgia"/>
          <w:spacing w:val="-1"/>
          <w:sz w:val="28"/>
          <w:szCs w:val="28"/>
        </w:rPr>
      </w:pPr>
      <w:r w:rsidRPr="0038287B">
        <w:rPr>
          <w:rFonts w:ascii="Georgia" w:hAnsi="Georgia"/>
          <w:spacing w:val="-1"/>
          <w:sz w:val="28"/>
          <w:szCs w:val="28"/>
        </w:rPr>
        <w:lastRenderedPageBreak/>
        <w:t>If you are further interested in the finer details of the model, I’ll suggest reading the original papers and this very helpful and descriptive blog ‘</w:t>
      </w:r>
      <w:hyperlink r:id="rId17" w:tgtFrame="_blank" w:history="1">
        <w:r w:rsidRPr="0038287B">
          <w:rPr>
            <w:sz w:val="28"/>
            <w:szCs w:val="28"/>
          </w:rPr>
          <w:t>The intuition behind RetinaNet</w:t>
        </w:r>
      </w:hyperlink>
      <w:r w:rsidRPr="0038287B">
        <w:rPr>
          <w:rFonts w:ascii="Georgia" w:hAnsi="Georgia"/>
          <w:spacing w:val="-1"/>
          <w:sz w:val="28"/>
          <w:szCs w:val="28"/>
        </w:rPr>
        <w:t>’.</w:t>
      </w:r>
    </w:p>
    <w:p w14:paraId="5274948A" w14:textId="77777777" w:rsidR="00BB010F" w:rsidRPr="0038287B" w:rsidRDefault="00BB010F" w:rsidP="00855982">
      <w:pPr>
        <w:rPr>
          <w:rFonts w:ascii="Georgia" w:eastAsia="Times New Roman" w:hAnsi="Georgia" w:cs="Times New Roman"/>
          <w:spacing w:val="-1"/>
          <w:sz w:val="28"/>
          <w:szCs w:val="28"/>
          <w:lang w:val="en-IN" w:eastAsia="en-IN"/>
        </w:rPr>
      </w:pPr>
    </w:p>
    <w:p w14:paraId="1B37A0F6" w14:textId="42F40886" w:rsidR="00150807" w:rsidRPr="00150807" w:rsidRDefault="001F3C31" w:rsidP="00150807">
      <w:pPr>
        <w:pStyle w:val="Heading1"/>
        <w:tabs>
          <w:tab w:val="right" w:pos="9360"/>
        </w:tabs>
      </w:pPr>
      <w:bookmarkStart w:id="5" w:name="_Toc24717285"/>
      <w:r>
        <w:t>installation</w:t>
      </w:r>
      <w:bookmarkEnd w:id="5"/>
    </w:p>
    <w:p w14:paraId="16EA6D10" w14:textId="1573EC29" w:rsid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imgaug</w:t>
      </w:r>
    </w:p>
    <w:p w14:paraId="67F102F6" w14:textId="660CDF96"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numpy scipy h5py</w:t>
      </w:r>
    </w:p>
    <w:p w14:paraId="240B9387"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scikit-learn</w:t>
      </w:r>
    </w:p>
    <w:p w14:paraId="6B2754B1"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tensorflow-gpu</w:t>
      </w:r>
    </w:p>
    <w:p w14:paraId="5EE90269"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opencv-contrib-python</w:t>
      </w:r>
    </w:p>
    <w:p w14:paraId="2C0E5694"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keras-resnet</w:t>
      </w:r>
    </w:p>
    <w:p w14:paraId="3D1C3CD7" w14:textId="77777777"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keras==2.1.3</w:t>
      </w:r>
    </w:p>
    <w:p w14:paraId="3FE13D5E" w14:textId="4ECA130C"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pip install tqdm</w:t>
      </w:r>
    </w:p>
    <w:p w14:paraId="65C81111" w14:textId="0BC0A7ED" w:rsidR="008D4580" w:rsidRPr="008D4580" w:rsidRDefault="008D4580" w:rsidP="003176BB">
      <w:pPr>
        <w:pStyle w:val="ij"/>
        <w:shd w:val="clear" w:color="auto" w:fill="FFFFFF"/>
        <w:spacing w:before="480" w:beforeAutospacing="0" w:after="0" w:afterAutospacing="0"/>
        <w:ind w:left="720"/>
        <w:rPr>
          <w:rFonts w:ascii="Georgia" w:hAnsi="Georgia"/>
          <w:spacing w:val="-1"/>
          <w:sz w:val="28"/>
          <w:szCs w:val="28"/>
        </w:rPr>
      </w:pPr>
      <w:r w:rsidRPr="008D4580">
        <w:rPr>
          <w:rFonts w:ascii="Georgia" w:hAnsi="Georgia"/>
          <w:spacing w:val="-1"/>
          <w:sz w:val="28"/>
          <w:szCs w:val="28"/>
        </w:rPr>
        <w:t xml:space="preserve"># </w:t>
      </w:r>
      <w:r w:rsidRPr="00150807">
        <w:rPr>
          <w:rFonts w:ascii="Georgia" w:hAnsi="Georgia"/>
          <w:spacing w:val="-1"/>
          <w:sz w:val="28"/>
          <w:szCs w:val="28"/>
          <w:u w:val="single"/>
        </w:rPr>
        <w:t>Install Retinanet</w:t>
      </w:r>
    </w:p>
    <w:p w14:paraId="4743A572" w14:textId="639CF8B7" w:rsidR="008D4580" w:rsidRPr="008D4580" w:rsidRDefault="00350A38"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Download</w:t>
      </w:r>
      <w:r>
        <w:rPr>
          <w:rFonts w:ascii="Georgia" w:hAnsi="Georgia"/>
          <w:spacing w:val="-1"/>
          <w:sz w:val="28"/>
          <w:szCs w:val="28"/>
        </w:rPr>
        <w:t xml:space="preserve"> Link</w:t>
      </w:r>
      <w:r w:rsidR="008D4580" w:rsidRPr="008D4580">
        <w:rPr>
          <w:rFonts w:ascii="Georgia" w:hAnsi="Georgia"/>
          <w:spacing w:val="-1"/>
          <w:sz w:val="28"/>
          <w:szCs w:val="28"/>
        </w:rPr>
        <w:t xml:space="preserve"> :https://github.com/fizyr/keras-retinanet</w:t>
      </w:r>
    </w:p>
    <w:p w14:paraId="092EF251" w14:textId="70DF6E62" w:rsidR="008D4580"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t>cd keras-retinanet</w:t>
      </w:r>
    </w:p>
    <w:p w14:paraId="0CFB4C90" w14:textId="32510A31" w:rsidR="008D4580" w:rsidRPr="009A7421"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9A7421">
        <w:rPr>
          <w:rFonts w:ascii="Georgia" w:hAnsi="Georgia"/>
          <w:spacing w:val="-1"/>
          <w:sz w:val="28"/>
          <w:szCs w:val="28"/>
        </w:rPr>
        <w:t>python setup.py build_ext --inplace</w:t>
      </w:r>
    </w:p>
    <w:p w14:paraId="1FB4E5BD" w14:textId="77777777" w:rsidR="008D4580" w:rsidRPr="008D4580" w:rsidRDefault="008D4580" w:rsidP="003176BB">
      <w:pPr>
        <w:pStyle w:val="ij"/>
        <w:shd w:val="clear" w:color="auto" w:fill="FFFFFF"/>
        <w:spacing w:before="480" w:beforeAutospacing="0" w:after="0" w:afterAutospacing="0"/>
        <w:ind w:left="720"/>
        <w:rPr>
          <w:rFonts w:ascii="Georgia" w:hAnsi="Georgia"/>
          <w:spacing w:val="-1"/>
          <w:sz w:val="28"/>
          <w:szCs w:val="28"/>
        </w:rPr>
      </w:pPr>
      <w:r w:rsidRPr="008D4580">
        <w:rPr>
          <w:rFonts w:ascii="Georgia" w:hAnsi="Georgia"/>
          <w:spacing w:val="-1"/>
          <w:sz w:val="28"/>
          <w:szCs w:val="28"/>
        </w:rPr>
        <w:t xml:space="preserve"># </w:t>
      </w:r>
      <w:r w:rsidRPr="00150807">
        <w:rPr>
          <w:rFonts w:ascii="Georgia" w:hAnsi="Georgia"/>
          <w:spacing w:val="-1"/>
          <w:sz w:val="28"/>
          <w:szCs w:val="28"/>
          <w:u w:val="single"/>
        </w:rPr>
        <w:t>Install cudnn and cuda</w:t>
      </w:r>
    </w:p>
    <w:p w14:paraId="26E2CC1E" w14:textId="5FE449A2" w:rsidR="00C7448E" w:rsidRPr="008D4580" w:rsidRDefault="008D4580" w:rsidP="003176BB">
      <w:pPr>
        <w:pStyle w:val="ij"/>
        <w:numPr>
          <w:ilvl w:val="0"/>
          <w:numId w:val="40"/>
        </w:numPr>
        <w:shd w:val="clear" w:color="auto" w:fill="FFFFFF"/>
        <w:spacing w:before="480" w:beforeAutospacing="0" w:after="0" w:afterAutospacing="0"/>
        <w:rPr>
          <w:rFonts w:ascii="Georgia" w:hAnsi="Georgia"/>
          <w:spacing w:val="-1"/>
          <w:sz w:val="28"/>
          <w:szCs w:val="28"/>
        </w:rPr>
      </w:pPr>
      <w:r w:rsidRPr="008D4580">
        <w:rPr>
          <w:rFonts w:ascii="Georgia" w:hAnsi="Georgia"/>
          <w:spacing w:val="-1"/>
          <w:sz w:val="28"/>
          <w:szCs w:val="28"/>
        </w:rPr>
        <w:lastRenderedPageBreak/>
        <w:t>https://www.codingforentrepreneurs.com/blog/install-tensorflow-gpu-windows-cuda-cudnn(cudn)</w:t>
      </w:r>
    </w:p>
    <w:p w14:paraId="4CB8D083" w14:textId="62D4739F" w:rsidR="00C7448E" w:rsidRDefault="00C7448E" w:rsidP="00C7448E">
      <w:pPr>
        <w:pStyle w:val="Heading1"/>
        <w:tabs>
          <w:tab w:val="right" w:pos="9360"/>
        </w:tabs>
      </w:pPr>
      <w:bookmarkStart w:id="6" w:name="_Toc24717286"/>
      <w:r>
        <w:t>building dataset</w:t>
      </w:r>
      <w:bookmarkEnd w:id="6"/>
      <w:r>
        <w:tab/>
      </w:r>
    </w:p>
    <w:p w14:paraId="64C4485C" w14:textId="7347989D" w:rsidR="00115B6D" w:rsidRDefault="00552738" w:rsidP="00552738">
      <w:pPr>
        <w:pStyle w:val="ListParagraph"/>
        <w:numPr>
          <w:ilvl w:val="0"/>
          <w:numId w:val="40"/>
        </w:numPr>
        <w:rPr>
          <w:rFonts w:ascii="Georgia" w:eastAsia="Times New Roman" w:hAnsi="Georgia" w:cs="Times New Roman"/>
          <w:spacing w:val="-1"/>
          <w:sz w:val="28"/>
          <w:szCs w:val="28"/>
          <w:lang w:val="en-IN" w:eastAsia="en-IN"/>
        </w:rPr>
      </w:pPr>
      <w:r w:rsidRPr="00552738">
        <w:rPr>
          <w:rFonts w:ascii="Georgia" w:eastAsia="Times New Roman" w:hAnsi="Georgia" w:cs="Times New Roman"/>
          <w:spacing w:val="-1"/>
          <w:sz w:val="28"/>
          <w:szCs w:val="28"/>
          <w:lang w:val="en-IN" w:eastAsia="en-IN"/>
        </w:rPr>
        <w:t xml:space="preserve">Download Bosch Small Traffic Lights Dataset </w:t>
      </w:r>
      <w:hyperlink r:id="rId18" w:history="1">
        <w:r w:rsidR="00221B03" w:rsidRPr="000E4E31">
          <w:rPr>
            <w:rStyle w:val="Hyperlink"/>
            <w:rFonts w:ascii="Georgia" w:eastAsia="Times New Roman" w:hAnsi="Georgia" w:cs="Times New Roman"/>
            <w:spacing w:val="-1"/>
            <w:sz w:val="28"/>
            <w:szCs w:val="28"/>
            <w:lang w:val="en-IN" w:eastAsia="en-IN"/>
          </w:rPr>
          <w:t>https://hci.iwr.uni-heidelberg.de/node/6132</w:t>
        </w:r>
      </w:hyperlink>
    </w:p>
    <w:p w14:paraId="1CB6C516" w14:textId="7E289B9A" w:rsidR="00AD6BFB" w:rsidRDefault="00AD6BFB" w:rsidP="00552738">
      <w:pPr>
        <w:pStyle w:val="ListParagraph"/>
        <w:numPr>
          <w:ilvl w:val="0"/>
          <w:numId w:val="40"/>
        </w:numPr>
        <w:rPr>
          <w:rFonts w:ascii="Georgia" w:eastAsia="Times New Roman" w:hAnsi="Georgia" w:cs="Times New Roman"/>
          <w:spacing w:val="-1"/>
          <w:sz w:val="28"/>
          <w:szCs w:val="28"/>
          <w:lang w:val="en-IN" w:eastAsia="en-IN"/>
        </w:rPr>
      </w:pPr>
      <w:r>
        <w:rPr>
          <w:rFonts w:ascii="Georgia" w:eastAsia="Times New Roman" w:hAnsi="Georgia" w:cs="Times New Roman"/>
          <w:spacing w:val="-1"/>
          <w:sz w:val="28"/>
          <w:szCs w:val="28"/>
          <w:lang w:val="en-IN" w:eastAsia="en-IN"/>
        </w:rPr>
        <w:t>Download contains Images and Yaml file.</w:t>
      </w:r>
    </w:p>
    <w:p w14:paraId="6102FC14" w14:textId="7D209573" w:rsidR="00552738" w:rsidRDefault="00221B03" w:rsidP="00552738">
      <w:pPr>
        <w:pStyle w:val="ListParagraph"/>
        <w:numPr>
          <w:ilvl w:val="0"/>
          <w:numId w:val="40"/>
        </w:numPr>
        <w:rPr>
          <w:rFonts w:ascii="Georgia" w:eastAsia="Times New Roman" w:hAnsi="Georgia" w:cs="Times New Roman"/>
          <w:spacing w:val="-1"/>
          <w:sz w:val="28"/>
          <w:szCs w:val="28"/>
          <w:lang w:val="en-IN" w:eastAsia="en-IN"/>
        </w:rPr>
      </w:pPr>
      <w:r>
        <w:rPr>
          <w:rFonts w:ascii="Georgia" w:eastAsia="Times New Roman" w:hAnsi="Georgia" w:cs="Times New Roman"/>
          <w:spacing w:val="-1"/>
          <w:sz w:val="28"/>
          <w:szCs w:val="28"/>
          <w:lang w:val="en-IN" w:eastAsia="en-IN"/>
        </w:rPr>
        <w:t>C</w:t>
      </w:r>
      <w:r w:rsidRPr="00221B03">
        <w:rPr>
          <w:rFonts w:ascii="Georgia" w:eastAsia="Times New Roman" w:hAnsi="Georgia" w:cs="Times New Roman"/>
          <w:spacing w:val="-1"/>
          <w:sz w:val="28"/>
          <w:szCs w:val="28"/>
          <w:lang w:val="en-IN" w:eastAsia="en-IN"/>
        </w:rPr>
        <w:t>onvert Bosch Small Traffic Lights Dataset Annotations to Pascal VOC Format</w:t>
      </w:r>
      <w:r>
        <w:rPr>
          <w:rFonts w:ascii="Georgia" w:eastAsia="Times New Roman" w:hAnsi="Georgia" w:cs="Times New Roman"/>
          <w:spacing w:val="-1"/>
          <w:sz w:val="28"/>
          <w:szCs w:val="28"/>
          <w:lang w:val="en-IN" w:eastAsia="en-IN"/>
        </w:rPr>
        <w:t xml:space="preserve"> as image detail is given in </w:t>
      </w:r>
      <w:r w:rsidR="00AD6BFB">
        <w:rPr>
          <w:rFonts w:ascii="Georgia" w:eastAsia="Times New Roman" w:hAnsi="Georgia" w:cs="Times New Roman"/>
          <w:spacing w:val="-1"/>
          <w:sz w:val="28"/>
          <w:szCs w:val="28"/>
          <w:lang w:val="en-IN" w:eastAsia="en-IN"/>
        </w:rPr>
        <w:t>Y</w:t>
      </w:r>
      <w:r>
        <w:rPr>
          <w:rFonts w:ascii="Georgia" w:eastAsia="Times New Roman" w:hAnsi="Georgia" w:cs="Times New Roman"/>
          <w:spacing w:val="-1"/>
          <w:sz w:val="28"/>
          <w:szCs w:val="28"/>
          <w:lang w:val="en-IN" w:eastAsia="en-IN"/>
        </w:rPr>
        <w:t>aml file.</w:t>
      </w:r>
    </w:p>
    <w:p w14:paraId="2F3DEA33" w14:textId="6361F090" w:rsidR="00221B03" w:rsidRDefault="00221B03" w:rsidP="00255B3E">
      <w:pPr>
        <w:pStyle w:val="ListParagraph"/>
        <w:numPr>
          <w:ilvl w:val="0"/>
          <w:numId w:val="41"/>
        </w:numPr>
        <w:rPr>
          <w:rFonts w:ascii="Georgia" w:eastAsia="Times New Roman" w:hAnsi="Georgia" w:cs="Times New Roman"/>
          <w:spacing w:val="-1"/>
          <w:sz w:val="28"/>
          <w:szCs w:val="28"/>
          <w:lang w:val="en-IN" w:eastAsia="en-IN"/>
        </w:rPr>
      </w:pPr>
      <w:r w:rsidRPr="00255B3E">
        <w:rPr>
          <w:rFonts w:ascii="Georgia" w:eastAsia="Times New Roman" w:hAnsi="Georgia" w:cs="Times New Roman"/>
          <w:spacing w:val="-1"/>
          <w:sz w:val="28"/>
          <w:szCs w:val="28"/>
          <w:lang w:val="en-IN" w:eastAsia="en-IN"/>
        </w:rPr>
        <w:t xml:space="preserve">python BoschTrafficYamlFileToXMLConverter.py </w:t>
      </w:r>
      <w:r w:rsidR="008B15E0" w:rsidRPr="00255B3E">
        <w:rPr>
          <w:rFonts w:ascii="Georgia" w:eastAsia="Times New Roman" w:hAnsi="Georgia" w:cs="Times New Roman"/>
          <w:spacing w:val="-1"/>
          <w:sz w:val="28"/>
          <w:szCs w:val="28"/>
          <w:lang w:val="en-IN" w:eastAsia="en-IN"/>
        </w:rPr>
        <w:t>train.yaml</w:t>
      </w:r>
      <w:r w:rsidRPr="00255B3E">
        <w:rPr>
          <w:rFonts w:ascii="Georgia" w:eastAsia="Times New Roman" w:hAnsi="Georgia" w:cs="Times New Roman"/>
          <w:spacing w:val="-1"/>
          <w:sz w:val="28"/>
          <w:szCs w:val="28"/>
          <w:lang w:val="en-IN" w:eastAsia="en-IN"/>
        </w:rPr>
        <w:t xml:space="preserve"> </w:t>
      </w:r>
      <w:r w:rsidR="00E57C69">
        <w:rPr>
          <w:rFonts w:ascii="Georgia" w:eastAsia="Times New Roman" w:hAnsi="Georgia" w:cs="Times New Roman"/>
          <w:spacing w:val="-1"/>
          <w:sz w:val="28"/>
          <w:szCs w:val="28"/>
          <w:lang w:val="en-IN" w:eastAsia="en-IN"/>
        </w:rPr>
        <w:t>train_</w:t>
      </w:r>
      <w:r w:rsidRPr="00255B3E">
        <w:rPr>
          <w:rFonts w:ascii="Georgia" w:eastAsia="Times New Roman" w:hAnsi="Georgia" w:cs="Times New Roman"/>
          <w:spacing w:val="-1"/>
          <w:sz w:val="28"/>
          <w:szCs w:val="28"/>
          <w:lang w:val="en-IN" w:eastAsia="en-IN"/>
        </w:rPr>
        <w:t>out_folder</w:t>
      </w:r>
    </w:p>
    <w:p w14:paraId="06E9D803" w14:textId="47772235" w:rsidR="008276EF" w:rsidRPr="008276EF" w:rsidRDefault="008276EF" w:rsidP="008276EF">
      <w:pPr>
        <w:pStyle w:val="ListParagraph"/>
        <w:numPr>
          <w:ilvl w:val="0"/>
          <w:numId w:val="41"/>
        </w:numPr>
        <w:rPr>
          <w:rFonts w:ascii="Georgia" w:eastAsia="Times New Roman" w:hAnsi="Georgia" w:cs="Times New Roman"/>
          <w:spacing w:val="-1"/>
          <w:sz w:val="28"/>
          <w:szCs w:val="28"/>
          <w:lang w:val="en-IN" w:eastAsia="en-IN"/>
        </w:rPr>
      </w:pPr>
      <w:r w:rsidRPr="00255B3E">
        <w:rPr>
          <w:rFonts w:ascii="Georgia" w:eastAsia="Times New Roman" w:hAnsi="Georgia" w:cs="Times New Roman"/>
          <w:spacing w:val="-1"/>
          <w:sz w:val="28"/>
          <w:szCs w:val="28"/>
          <w:lang w:val="en-IN" w:eastAsia="en-IN"/>
        </w:rPr>
        <w:t>python BoschTrafficYamlFileToXMLConverter.py t</w:t>
      </w:r>
      <w:r>
        <w:rPr>
          <w:rFonts w:ascii="Georgia" w:eastAsia="Times New Roman" w:hAnsi="Georgia" w:cs="Times New Roman"/>
          <w:spacing w:val="-1"/>
          <w:sz w:val="28"/>
          <w:szCs w:val="28"/>
          <w:lang w:val="en-IN" w:eastAsia="en-IN"/>
        </w:rPr>
        <w:t>est</w:t>
      </w:r>
      <w:r w:rsidRPr="00255B3E">
        <w:rPr>
          <w:rFonts w:ascii="Georgia" w:eastAsia="Times New Roman" w:hAnsi="Georgia" w:cs="Times New Roman"/>
          <w:spacing w:val="-1"/>
          <w:sz w:val="28"/>
          <w:szCs w:val="28"/>
          <w:lang w:val="en-IN" w:eastAsia="en-IN"/>
        </w:rPr>
        <w:t xml:space="preserve">.yaml </w:t>
      </w:r>
      <w:r w:rsidR="00E57C69">
        <w:rPr>
          <w:rFonts w:ascii="Georgia" w:eastAsia="Times New Roman" w:hAnsi="Georgia" w:cs="Times New Roman"/>
          <w:spacing w:val="-1"/>
          <w:sz w:val="28"/>
          <w:szCs w:val="28"/>
          <w:lang w:val="en-IN" w:eastAsia="en-IN"/>
        </w:rPr>
        <w:t>test_</w:t>
      </w:r>
      <w:r w:rsidRPr="00255B3E">
        <w:rPr>
          <w:rFonts w:ascii="Georgia" w:eastAsia="Times New Roman" w:hAnsi="Georgia" w:cs="Times New Roman"/>
          <w:spacing w:val="-1"/>
          <w:sz w:val="28"/>
          <w:szCs w:val="28"/>
          <w:lang w:val="en-IN" w:eastAsia="en-IN"/>
        </w:rPr>
        <w:t>out_folder</w:t>
      </w:r>
    </w:p>
    <w:tbl>
      <w:tblPr>
        <w:tblpPr w:leftFromText="180" w:rightFromText="180" w:vertAnchor="text" w:tblpX="-144" w:tblpY="109"/>
        <w:tblW w:w="947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9478"/>
      </w:tblGrid>
      <w:tr w:rsidR="00255B3E" w14:paraId="4D683AB0" w14:textId="77777777" w:rsidTr="00FD33A6">
        <w:trPr>
          <w:trHeight w:val="613"/>
        </w:trPr>
        <w:tc>
          <w:tcPr>
            <w:tcW w:w="9478" w:type="dxa"/>
          </w:tcPr>
          <w:p w14:paraId="6EB72FA1" w14:textId="77777777" w:rsidR="00255B3E" w:rsidRPr="00255B3E" w:rsidRDefault="00255B3E" w:rsidP="00FD33A6">
            <w:pPr>
              <w:rPr>
                <w:lang w:val="en-IN" w:eastAsia="en-IN"/>
              </w:rPr>
            </w:pPr>
            <w:r w:rsidRPr="00255B3E">
              <w:rPr>
                <w:lang w:val="en-IN" w:eastAsia="en-IN"/>
              </w:rPr>
              <w:t>"""</w:t>
            </w:r>
          </w:p>
          <w:p w14:paraId="04AB27DB" w14:textId="77777777" w:rsidR="00255B3E" w:rsidRPr="00255B3E" w:rsidRDefault="00255B3E" w:rsidP="00FD33A6">
            <w:pPr>
              <w:rPr>
                <w:lang w:val="en-IN" w:eastAsia="en-IN"/>
              </w:rPr>
            </w:pPr>
            <w:r w:rsidRPr="00255B3E">
              <w:rPr>
                <w:lang w:val="en-IN" w:eastAsia="en-IN"/>
              </w:rPr>
              <w:t>This script Converts Yaml annotations to Pascal .xml Files</w:t>
            </w:r>
          </w:p>
          <w:p w14:paraId="3524B37B" w14:textId="77777777" w:rsidR="00255B3E" w:rsidRPr="00255B3E" w:rsidRDefault="00255B3E" w:rsidP="00FD33A6">
            <w:pPr>
              <w:rPr>
                <w:lang w:val="en-IN" w:eastAsia="en-IN"/>
              </w:rPr>
            </w:pPr>
            <w:r w:rsidRPr="00255B3E">
              <w:rPr>
                <w:lang w:val="en-IN" w:eastAsia="en-IN"/>
              </w:rPr>
              <w:t>of the Bosch Small Traffic Lights Dataset.</w:t>
            </w:r>
          </w:p>
          <w:p w14:paraId="5C0654FE" w14:textId="77777777" w:rsidR="00255B3E" w:rsidRPr="00255B3E" w:rsidRDefault="00255B3E" w:rsidP="00FD33A6">
            <w:pPr>
              <w:rPr>
                <w:lang w:val="en-IN" w:eastAsia="en-IN"/>
              </w:rPr>
            </w:pPr>
            <w:r w:rsidRPr="00255B3E">
              <w:rPr>
                <w:lang w:val="en-IN" w:eastAsia="en-IN"/>
              </w:rPr>
              <w:t>Example usage:</w:t>
            </w:r>
          </w:p>
          <w:p w14:paraId="79F76FE8" w14:textId="77777777" w:rsidR="00255B3E" w:rsidRPr="00255B3E" w:rsidRDefault="00255B3E" w:rsidP="00FD33A6">
            <w:pPr>
              <w:rPr>
                <w:lang w:val="en-IN" w:eastAsia="en-IN"/>
              </w:rPr>
            </w:pPr>
            <w:r w:rsidRPr="00255B3E">
              <w:rPr>
                <w:lang w:val="en-IN" w:eastAsia="en-IN"/>
              </w:rPr>
              <w:t xml:space="preserve">    python bosch_to_pascal.py input_yaml out_folder</w:t>
            </w:r>
          </w:p>
          <w:p w14:paraId="248D1D1B" w14:textId="77777777" w:rsidR="00255B3E" w:rsidRPr="00255B3E" w:rsidRDefault="00255B3E" w:rsidP="00FD33A6">
            <w:pPr>
              <w:rPr>
                <w:lang w:val="en-IN" w:eastAsia="en-IN"/>
              </w:rPr>
            </w:pPr>
            <w:r w:rsidRPr="00255B3E">
              <w:rPr>
                <w:lang w:val="en-IN" w:eastAsia="en-IN"/>
              </w:rPr>
              <w:t>"""</w:t>
            </w:r>
          </w:p>
          <w:p w14:paraId="54A2582B" w14:textId="77777777" w:rsidR="00255B3E" w:rsidRPr="00255B3E" w:rsidRDefault="00255B3E" w:rsidP="00FD33A6">
            <w:pPr>
              <w:rPr>
                <w:lang w:val="en-IN" w:eastAsia="en-IN"/>
              </w:rPr>
            </w:pPr>
          </w:p>
          <w:p w14:paraId="731D4EC6" w14:textId="77777777" w:rsidR="00255B3E" w:rsidRPr="00255B3E" w:rsidRDefault="00255B3E" w:rsidP="00FD33A6">
            <w:pPr>
              <w:rPr>
                <w:lang w:val="en-IN" w:eastAsia="en-IN"/>
              </w:rPr>
            </w:pPr>
            <w:r w:rsidRPr="00255B3E">
              <w:rPr>
                <w:lang w:val="en-IN" w:eastAsia="en-IN"/>
              </w:rPr>
              <w:t>import os</w:t>
            </w:r>
          </w:p>
          <w:p w14:paraId="4663E403" w14:textId="77777777" w:rsidR="00255B3E" w:rsidRPr="00255B3E" w:rsidRDefault="00255B3E" w:rsidP="00FD33A6">
            <w:pPr>
              <w:rPr>
                <w:lang w:val="en-IN" w:eastAsia="en-IN"/>
              </w:rPr>
            </w:pPr>
            <w:r w:rsidRPr="00255B3E">
              <w:rPr>
                <w:lang w:val="en-IN" w:eastAsia="en-IN"/>
              </w:rPr>
              <w:t>import sys</w:t>
            </w:r>
          </w:p>
          <w:p w14:paraId="012F1817" w14:textId="77777777" w:rsidR="00255B3E" w:rsidRPr="00255B3E" w:rsidRDefault="00255B3E" w:rsidP="00FD33A6">
            <w:pPr>
              <w:rPr>
                <w:lang w:val="en-IN" w:eastAsia="en-IN"/>
              </w:rPr>
            </w:pPr>
            <w:r w:rsidRPr="00255B3E">
              <w:rPr>
                <w:lang w:val="en-IN" w:eastAsia="en-IN"/>
              </w:rPr>
              <w:t>import yaml</w:t>
            </w:r>
          </w:p>
          <w:p w14:paraId="06BBEB66" w14:textId="77777777" w:rsidR="00255B3E" w:rsidRPr="00255B3E" w:rsidRDefault="00255B3E" w:rsidP="00FD33A6">
            <w:pPr>
              <w:rPr>
                <w:lang w:val="en-IN" w:eastAsia="en-IN"/>
              </w:rPr>
            </w:pPr>
            <w:r w:rsidRPr="00255B3E">
              <w:rPr>
                <w:lang w:val="en-IN" w:eastAsia="en-IN"/>
              </w:rPr>
              <w:t>from lxml import etree</w:t>
            </w:r>
          </w:p>
          <w:p w14:paraId="72424EA4" w14:textId="77777777" w:rsidR="00255B3E" w:rsidRPr="00255B3E" w:rsidRDefault="00255B3E" w:rsidP="00FD33A6">
            <w:pPr>
              <w:rPr>
                <w:lang w:val="en-IN" w:eastAsia="en-IN"/>
              </w:rPr>
            </w:pPr>
            <w:r w:rsidRPr="00255B3E">
              <w:rPr>
                <w:lang w:val="en-IN" w:eastAsia="en-IN"/>
              </w:rPr>
              <w:t>import os.path</w:t>
            </w:r>
          </w:p>
          <w:p w14:paraId="74CFE3D2" w14:textId="77777777" w:rsidR="00255B3E" w:rsidRPr="00255B3E" w:rsidRDefault="00255B3E" w:rsidP="00FD33A6">
            <w:pPr>
              <w:rPr>
                <w:lang w:val="en-IN" w:eastAsia="en-IN"/>
              </w:rPr>
            </w:pPr>
            <w:r w:rsidRPr="00255B3E">
              <w:rPr>
                <w:lang w:val="en-IN" w:eastAsia="en-IN"/>
              </w:rPr>
              <w:t>import xml.etree.cElementTree as ET</w:t>
            </w:r>
          </w:p>
          <w:p w14:paraId="6663E9A5" w14:textId="77777777" w:rsidR="00255B3E" w:rsidRPr="00255B3E" w:rsidRDefault="00255B3E" w:rsidP="00FD33A6">
            <w:pPr>
              <w:rPr>
                <w:lang w:val="en-IN" w:eastAsia="en-IN"/>
              </w:rPr>
            </w:pPr>
          </w:p>
          <w:p w14:paraId="2207509C" w14:textId="77777777" w:rsidR="00255B3E" w:rsidRPr="00255B3E" w:rsidRDefault="00255B3E" w:rsidP="00FD33A6">
            <w:pPr>
              <w:rPr>
                <w:lang w:val="en-IN" w:eastAsia="en-IN"/>
              </w:rPr>
            </w:pPr>
          </w:p>
          <w:p w14:paraId="0DAC3935" w14:textId="77777777" w:rsidR="00255B3E" w:rsidRPr="00255B3E" w:rsidRDefault="00255B3E" w:rsidP="00FD33A6">
            <w:pPr>
              <w:rPr>
                <w:lang w:val="en-IN" w:eastAsia="en-IN"/>
              </w:rPr>
            </w:pPr>
            <w:r w:rsidRPr="00255B3E">
              <w:rPr>
                <w:lang w:val="en-IN" w:eastAsia="en-IN"/>
              </w:rPr>
              <w:t>def write_xml(savedir, image, imgWidth, imgHeight,</w:t>
            </w:r>
          </w:p>
          <w:p w14:paraId="231B5323" w14:textId="77777777" w:rsidR="00255B3E" w:rsidRPr="00255B3E" w:rsidRDefault="00255B3E" w:rsidP="00FD33A6">
            <w:pPr>
              <w:rPr>
                <w:lang w:val="en-IN" w:eastAsia="en-IN"/>
              </w:rPr>
            </w:pPr>
            <w:r w:rsidRPr="00255B3E">
              <w:rPr>
                <w:lang w:val="en-IN" w:eastAsia="en-IN"/>
              </w:rPr>
              <w:t xml:space="preserve">              depth=3, pose="Unspecified"):</w:t>
            </w:r>
          </w:p>
          <w:p w14:paraId="6A5137FC" w14:textId="77777777" w:rsidR="00255B3E" w:rsidRPr="00255B3E" w:rsidRDefault="00255B3E" w:rsidP="00FD33A6">
            <w:pPr>
              <w:rPr>
                <w:lang w:val="en-IN" w:eastAsia="en-IN"/>
              </w:rPr>
            </w:pPr>
          </w:p>
          <w:p w14:paraId="48DDA952" w14:textId="77777777" w:rsidR="00255B3E" w:rsidRPr="00255B3E" w:rsidRDefault="00255B3E" w:rsidP="00FD33A6">
            <w:pPr>
              <w:rPr>
                <w:lang w:val="en-IN" w:eastAsia="en-IN"/>
              </w:rPr>
            </w:pPr>
            <w:r w:rsidRPr="00255B3E">
              <w:rPr>
                <w:lang w:val="en-IN" w:eastAsia="en-IN"/>
              </w:rPr>
              <w:t xml:space="preserve">    boxes = image['boxes']</w:t>
            </w:r>
          </w:p>
          <w:p w14:paraId="7AB58268" w14:textId="77777777" w:rsidR="00255B3E" w:rsidRPr="00255B3E" w:rsidRDefault="00255B3E" w:rsidP="00FD33A6">
            <w:pPr>
              <w:rPr>
                <w:lang w:val="en-IN" w:eastAsia="en-IN"/>
              </w:rPr>
            </w:pPr>
            <w:r w:rsidRPr="00255B3E">
              <w:rPr>
                <w:lang w:val="en-IN" w:eastAsia="en-IN"/>
              </w:rPr>
              <w:t xml:space="preserve">    impath = image['path']</w:t>
            </w:r>
          </w:p>
          <w:p w14:paraId="2058C4E5" w14:textId="77777777" w:rsidR="00255B3E" w:rsidRPr="00255B3E" w:rsidRDefault="00255B3E" w:rsidP="00FD33A6">
            <w:pPr>
              <w:rPr>
                <w:lang w:val="en-IN" w:eastAsia="en-IN"/>
              </w:rPr>
            </w:pPr>
            <w:r w:rsidRPr="00255B3E">
              <w:rPr>
                <w:lang w:val="en-IN" w:eastAsia="en-IN"/>
              </w:rPr>
              <w:t xml:space="preserve">    imagename = impath.split('/')[-1]</w:t>
            </w:r>
          </w:p>
          <w:p w14:paraId="08865B70" w14:textId="77777777" w:rsidR="00255B3E" w:rsidRPr="00255B3E" w:rsidRDefault="00255B3E" w:rsidP="00FD33A6">
            <w:pPr>
              <w:rPr>
                <w:lang w:val="en-IN" w:eastAsia="en-IN"/>
              </w:rPr>
            </w:pPr>
            <w:r w:rsidRPr="00255B3E">
              <w:rPr>
                <w:lang w:val="en-IN" w:eastAsia="en-IN"/>
              </w:rPr>
              <w:t xml:space="preserve">    print("imagename&amp;&amp;&amp;&amp;&amp;",imagename)</w:t>
            </w:r>
          </w:p>
          <w:p w14:paraId="256E8DCA" w14:textId="77777777" w:rsidR="00255B3E" w:rsidRPr="00255B3E" w:rsidRDefault="00255B3E" w:rsidP="00FD33A6">
            <w:pPr>
              <w:rPr>
                <w:lang w:val="en-IN" w:eastAsia="en-IN"/>
              </w:rPr>
            </w:pPr>
            <w:r w:rsidRPr="00255B3E">
              <w:rPr>
                <w:lang w:val="en-IN" w:eastAsia="en-IN"/>
              </w:rPr>
              <w:t xml:space="preserve">    print("imagpath&amp;&amp;&amp;&amp;&amp;",impath)</w:t>
            </w:r>
          </w:p>
          <w:p w14:paraId="1D423768" w14:textId="77777777" w:rsidR="00255B3E" w:rsidRPr="00255B3E" w:rsidRDefault="00255B3E" w:rsidP="00FD33A6">
            <w:pPr>
              <w:rPr>
                <w:lang w:val="en-IN" w:eastAsia="en-IN"/>
              </w:rPr>
            </w:pPr>
            <w:r w:rsidRPr="00255B3E">
              <w:rPr>
                <w:lang w:val="en-IN" w:eastAsia="en-IN"/>
              </w:rPr>
              <w:t xml:space="preserve">    currentfolder = savedir.split("\\")[-1]</w:t>
            </w:r>
          </w:p>
          <w:p w14:paraId="10544D07" w14:textId="77777777" w:rsidR="00255B3E" w:rsidRPr="00255B3E" w:rsidRDefault="00255B3E" w:rsidP="00FD33A6">
            <w:pPr>
              <w:rPr>
                <w:lang w:val="en-IN" w:eastAsia="en-IN"/>
              </w:rPr>
            </w:pPr>
            <w:r w:rsidRPr="00255B3E">
              <w:rPr>
                <w:lang w:val="en-IN" w:eastAsia="en-IN"/>
              </w:rPr>
              <w:t xml:space="preserve">    annotation = ET.Element("annotaion")</w:t>
            </w:r>
          </w:p>
          <w:p w14:paraId="0D1BBA85" w14:textId="77777777" w:rsidR="00255B3E" w:rsidRPr="00255B3E" w:rsidRDefault="00255B3E" w:rsidP="00FD33A6">
            <w:pPr>
              <w:rPr>
                <w:lang w:val="en-IN" w:eastAsia="en-IN"/>
              </w:rPr>
            </w:pPr>
            <w:r w:rsidRPr="00255B3E">
              <w:rPr>
                <w:lang w:val="en-IN" w:eastAsia="en-IN"/>
              </w:rPr>
              <w:t xml:space="preserve">    ET.SubElement(annotation, 'folder').text = str(currentfolder)</w:t>
            </w:r>
          </w:p>
          <w:p w14:paraId="7BCF43E6" w14:textId="77777777" w:rsidR="00255B3E" w:rsidRPr="00255B3E" w:rsidRDefault="00255B3E" w:rsidP="00FD33A6">
            <w:pPr>
              <w:rPr>
                <w:lang w:val="en-IN" w:eastAsia="en-IN"/>
              </w:rPr>
            </w:pPr>
            <w:r w:rsidRPr="00255B3E">
              <w:rPr>
                <w:lang w:val="en-IN" w:eastAsia="en-IN"/>
              </w:rPr>
              <w:t xml:space="preserve">    ET.SubElement(annotation, 'filename').text = str(impath)</w:t>
            </w:r>
          </w:p>
          <w:p w14:paraId="596CC89D" w14:textId="77777777" w:rsidR="00255B3E" w:rsidRPr="00255B3E" w:rsidRDefault="00255B3E" w:rsidP="00FD33A6">
            <w:pPr>
              <w:rPr>
                <w:lang w:val="en-IN" w:eastAsia="en-IN"/>
              </w:rPr>
            </w:pPr>
            <w:r w:rsidRPr="00255B3E">
              <w:rPr>
                <w:lang w:val="en-IN" w:eastAsia="en-IN"/>
              </w:rPr>
              <w:t xml:space="preserve">    imagename = imagename.split('.')[0]</w:t>
            </w:r>
          </w:p>
          <w:p w14:paraId="3D5904D4" w14:textId="77777777" w:rsidR="00255B3E" w:rsidRPr="00255B3E" w:rsidRDefault="00255B3E" w:rsidP="00FD33A6">
            <w:pPr>
              <w:rPr>
                <w:lang w:val="en-IN" w:eastAsia="en-IN"/>
              </w:rPr>
            </w:pPr>
            <w:r w:rsidRPr="00255B3E">
              <w:rPr>
                <w:lang w:val="en-IN" w:eastAsia="en-IN"/>
              </w:rPr>
              <w:t xml:space="preserve">    size = ET.SubElement(annotation, 'size')</w:t>
            </w:r>
          </w:p>
          <w:p w14:paraId="1B1B1208" w14:textId="77777777" w:rsidR="00255B3E" w:rsidRPr="00255B3E" w:rsidRDefault="00255B3E" w:rsidP="00FD33A6">
            <w:pPr>
              <w:rPr>
                <w:lang w:val="en-IN" w:eastAsia="en-IN"/>
              </w:rPr>
            </w:pPr>
            <w:r w:rsidRPr="00255B3E">
              <w:rPr>
                <w:lang w:val="en-IN" w:eastAsia="en-IN"/>
              </w:rPr>
              <w:t xml:space="preserve">    ET.SubElement(size, 'width').text = str(imgWidth)</w:t>
            </w:r>
          </w:p>
          <w:p w14:paraId="788F8EA6" w14:textId="77777777" w:rsidR="00255B3E" w:rsidRPr="00255B3E" w:rsidRDefault="00255B3E" w:rsidP="00FD33A6">
            <w:pPr>
              <w:rPr>
                <w:lang w:val="en-IN" w:eastAsia="en-IN"/>
              </w:rPr>
            </w:pPr>
            <w:r w:rsidRPr="00255B3E">
              <w:rPr>
                <w:lang w:val="en-IN" w:eastAsia="en-IN"/>
              </w:rPr>
              <w:t xml:space="preserve">    ET.SubElement(size, 'height').text = str(imgHeight)</w:t>
            </w:r>
          </w:p>
          <w:p w14:paraId="36607D07" w14:textId="77777777" w:rsidR="00255B3E" w:rsidRPr="00255B3E" w:rsidRDefault="00255B3E" w:rsidP="00FD33A6">
            <w:pPr>
              <w:rPr>
                <w:lang w:val="en-IN" w:eastAsia="en-IN"/>
              </w:rPr>
            </w:pPr>
            <w:r w:rsidRPr="00255B3E">
              <w:rPr>
                <w:lang w:val="en-IN" w:eastAsia="en-IN"/>
              </w:rPr>
              <w:t xml:space="preserve">    ET.SubElement(size, 'depth').text = str(depth)</w:t>
            </w:r>
          </w:p>
          <w:p w14:paraId="2EA93FCC" w14:textId="77777777" w:rsidR="00255B3E" w:rsidRPr="00255B3E" w:rsidRDefault="00255B3E" w:rsidP="00FD33A6">
            <w:pPr>
              <w:rPr>
                <w:lang w:val="en-IN" w:eastAsia="en-IN"/>
              </w:rPr>
            </w:pPr>
            <w:r w:rsidRPr="00255B3E">
              <w:rPr>
                <w:lang w:val="en-IN" w:eastAsia="en-IN"/>
              </w:rPr>
              <w:t xml:space="preserve">    ET.SubElement(annotation, 'segmented').text = '0'</w:t>
            </w:r>
          </w:p>
          <w:p w14:paraId="2E014F2D" w14:textId="77777777" w:rsidR="00255B3E" w:rsidRPr="00255B3E" w:rsidRDefault="00255B3E" w:rsidP="00FD33A6">
            <w:pPr>
              <w:rPr>
                <w:lang w:val="en-IN" w:eastAsia="en-IN"/>
              </w:rPr>
            </w:pPr>
            <w:r w:rsidRPr="00255B3E">
              <w:rPr>
                <w:lang w:val="en-IN" w:eastAsia="en-IN"/>
              </w:rPr>
              <w:t xml:space="preserve">    for box in boxes:</w:t>
            </w:r>
          </w:p>
          <w:p w14:paraId="03473191" w14:textId="77777777" w:rsidR="00255B3E" w:rsidRPr="00255B3E" w:rsidRDefault="00255B3E" w:rsidP="00FD33A6">
            <w:pPr>
              <w:rPr>
                <w:lang w:val="en-IN" w:eastAsia="en-IN"/>
              </w:rPr>
            </w:pPr>
            <w:r w:rsidRPr="00255B3E">
              <w:rPr>
                <w:lang w:val="en-IN" w:eastAsia="en-IN"/>
              </w:rPr>
              <w:t xml:space="preserve">        obj = ET.SubElement(annotation, 'object')</w:t>
            </w:r>
          </w:p>
          <w:p w14:paraId="5D452E56" w14:textId="77777777" w:rsidR="00255B3E" w:rsidRPr="00255B3E" w:rsidRDefault="00255B3E" w:rsidP="00FD33A6">
            <w:pPr>
              <w:rPr>
                <w:lang w:val="en-IN" w:eastAsia="en-IN"/>
              </w:rPr>
            </w:pPr>
            <w:r w:rsidRPr="00255B3E">
              <w:rPr>
                <w:lang w:val="en-IN" w:eastAsia="en-IN"/>
              </w:rPr>
              <w:t xml:space="preserve">        ET.SubElement(obj, 'name').text = str(box['label'])</w:t>
            </w:r>
          </w:p>
          <w:p w14:paraId="420F8EF5" w14:textId="77777777" w:rsidR="00255B3E" w:rsidRPr="00255B3E" w:rsidRDefault="00255B3E" w:rsidP="00FD33A6">
            <w:pPr>
              <w:rPr>
                <w:lang w:val="en-IN" w:eastAsia="en-IN"/>
              </w:rPr>
            </w:pPr>
            <w:r w:rsidRPr="00255B3E">
              <w:rPr>
                <w:lang w:val="en-IN" w:eastAsia="en-IN"/>
              </w:rPr>
              <w:t xml:space="preserve">        ET.SubElement(obj, 'pose').text = str(pose)</w:t>
            </w:r>
          </w:p>
          <w:p w14:paraId="69EC2531" w14:textId="77777777" w:rsidR="00255B3E" w:rsidRPr="00255B3E" w:rsidRDefault="00255B3E" w:rsidP="00FD33A6">
            <w:pPr>
              <w:rPr>
                <w:lang w:val="en-IN" w:eastAsia="en-IN"/>
              </w:rPr>
            </w:pPr>
            <w:r w:rsidRPr="00255B3E">
              <w:rPr>
                <w:lang w:val="en-IN" w:eastAsia="en-IN"/>
              </w:rPr>
              <w:t xml:space="preserve">        ET.SubElement(obj, 'occluded').text = str(box['occluded'])</w:t>
            </w:r>
          </w:p>
          <w:p w14:paraId="235BC0FD" w14:textId="77777777" w:rsidR="00255B3E" w:rsidRPr="00255B3E" w:rsidRDefault="00255B3E" w:rsidP="00FD33A6">
            <w:pPr>
              <w:rPr>
                <w:lang w:val="en-IN" w:eastAsia="en-IN"/>
              </w:rPr>
            </w:pPr>
            <w:r w:rsidRPr="00255B3E">
              <w:rPr>
                <w:lang w:val="en-IN" w:eastAsia="en-IN"/>
              </w:rPr>
              <w:t xml:space="preserve">        ET.SubElement(obj, 'difficult').text = '0'</w:t>
            </w:r>
          </w:p>
          <w:p w14:paraId="12076AE0" w14:textId="77777777" w:rsidR="00255B3E" w:rsidRPr="00255B3E" w:rsidRDefault="00255B3E" w:rsidP="00FD33A6">
            <w:pPr>
              <w:rPr>
                <w:lang w:val="en-IN" w:eastAsia="en-IN"/>
              </w:rPr>
            </w:pPr>
          </w:p>
          <w:p w14:paraId="419BD95C" w14:textId="77777777" w:rsidR="00255B3E" w:rsidRPr="00255B3E" w:rsidRDefault="00255B3E" w:rsidP="00FD33A6">
            <w:pPr>
              <w:rPr>
                <w:lang w:val="en-IN" w:eastAsia="en-IN"/>
              </w:rPr>
            </w:pPr>
            <w:r w:rsidRPr="00255B3E">
              <w:rPr>
                <w:lang w:val="en-IN" w:eastAsia="en-IN"/>
              </w:rPr>
              <w:t xml:space="preserve">        bbox = ET.SubElement(obj, 'bndbox')</w:t>
            </w:r>
          </w:p>
          <w:p w14:paraId="12EE6AED" w14:textId="77777777" w:rsidR="00255B3E" w:rsidRPr="00255B3E" w:rsidRDefault="00255B3E" w:rsidP="00FD33A6">
            <w:pPr>
              <w:rPr>
                <w:lang w:val="en-IN" w:eastAsia="en-IN"/>
              </w:rPr>
            </w:pPr>
            <w:r w:rsidRPr="00255B3E">
              <w:rPr>
                <w:lang w:val="en-IN" w:eastAsia="en-IN"/>
              </w:rPr>
              <w:t xml:space="preserve">        ET.SubElement(bbox, 'xmin').text = str(box['x_min'])</w:t>
            </w:r>
          </w:p>
          <w:p w14:paraId="5F88CB08" w14:textId="77777777" w:rsidR="00255B3E" w:rsidRPr="00255B3E" w:rsidRDefault="00255B3E" w:rsidP="00FD33A6">
            <w:pPr>
              <w:rPr>
                <w:lang w:val="en-IN" w:eastAsia="en-IN"/>
              </w:rPr>
            </w:pPr>
            <w:r w:rsidRPr="00255B3E">
              <w:rPr>
                <w:lang w:val="en-IN" w:eastAsia="en-IN"/>
              </w:rPr>
              <w:t xml:space="preserve">        ET.SubElement(bbox, 'ymin').text = str(box['y_min'])</w:t>
            </w:r>
          </w:p>
          <w:p w14:paraId="1DE1CFF2" w14:textId="77777777" w:rsidR="00255B3E" w:rsidRPr="00255B3E" w:rsidRDefault="00255B3E" w:rsidP="00FD33A6">
            <w:pPr>
              <w:rPr>
                <w:lang w:val="en-IN" w:eastAsia="en-IN"/>
              </w:rPr>
            </w:pPr>
            <w:r w:rsidRPr="00255B3E">
              <w:rPr>
                <w:lang w:val="en-IN" w:eastAsia="en-IN"/>
              </w:rPr>
              <w:t xml:space="preserve">        ET.SubElement(bbox, 'xmax').text = str(box['x_max'])</w:t>
            </w:r>
          </w:p>
          <w:p w14:paraId="7AF328D0" w14:textId="77777777" w:rsidR="00255B3E" w:rsidRPr="00255B3E" w:rsidRDefault="00255B3E" w:rsidP="00FD33A6">
            <w:pPr>
              <w:rPr>
                <w:lang w:val="en-IN" w:eastAsia="en-IN"/>
              </w:rPr>
            </w:pPr>
            <w:r w:rsidRPr="00255B3E">
              <w:rPr>
                <w:lang w:val="en-IN" w:eastAsia="en-IN"/>
              </w:rPr>
              <w:t xml:space="preserve">        ET.SubElement(bbox, 'ymax').text = str(box['y_max'])</w:t>
            </w:r>
          </w:p>
          <w:p w14:paraId="5D71B2B7" w14:textId="77777777" w:rsidR="00255B3E" w:rsidRPr="00255B3E" w:rsidRDefault="00255B3E" w:rsidP="00FD33A6">
            <w:pPr>
              <w:rPr>
                <w:lang w:val="en-IN" w:eastAsia="en-IN"/>
              </w:rPr>
            </w:pPr>
          </w:p>
          <w:p w14:paraId="6DE1F9C2" w14:textId="77777777" w:rsidR="00255B3E" w:rsidRPr="00255B3E" w:rsidRDefault="00255B3E" w:rsidP="00FD33A6">
            <w:pPr>
              <w:rPr>
                <w:lang w:val="en-IN" w:eastAsia="en-IN"/>
              </w:rPr>
            </w:pPr>
            <w:r w:rsidRPr="00255B3E">
              <w:rPr>
                <w:lang w:val="en-IN" w:eastAsia="en-IN"/>
              </w:rPr>
              <w:t xml:space="preserve">    xml_str = ET.tostring(annotation)</w:t>
            </w:r>
          </w:p>
          <w:p w14:paraId="11377B2B" w14:textId="77777777" w:rsidR="00255B3E" w:rsidRPr="00255B3E" w:rsidRDefault="00255B3E" w:rsidP="00FD33A6">
            <w:pPr>
              <w:rPr>
                <w:lang w:val="en-IN" w:eastAsia="en-IN"/>
              </w:rPr>
            </w:pPr>
            <w:r w:rsidRPr="00255B3E">
              <w:rPr>
                <w:lang w:val="en-IN" w:eastAsia="en-IN"/>
              </w:rPr>
              <w:t xml:space="preserve">    root = etree.fromstring(xml_str)</w:t>
            </w:r>
          </w:p>
          <w:p w14:paraId="187CE57C" w14:textId="77777777" w:rsidR="00255B3E" w:rsidRPr="00255B3E" w:rsidRDefault="00255B3E" w:rsidP="00FD33A6">
            <w:pPr>
              <w:rPr>
                <w:lang w:val="en-IN" w:eastAsia="en-IN"/>
              </w:rPr>
            </w:pPr>
            <w:r w:rsidRPr="00255B3E">
              <w:rPr>
                <w:lang w:val="en-IN" w:eastAsia="en-IN"/>
              </w:rPr>
              <w:t xml:space="preserve">    xml_str = etree.tostring(root, pretty_print=True)</w:t>
            </w:r>
          </w:p>
          <w:p w14:paraId="0A7C76C1" w14:textId="77777777" w:rsidR="00255B3E" w:rsidRPr="00255B3E" w:rsidRDefault="00255B3E" w:rsidP="00FD33A6">
            <w:pPr>
              <w:rPr>
                <w:lang w:val="en-IN" w:eastAsia="en-IN"/>
              </w:rPr>
            </w:pPr>
            <w:r w:rsidRPr="00255B3E">
              <w:rPr>
                <w:lang w:val="en-IN" w:eastAsia="en-IN"/>
              </w:rPr>
              <w:t xml:space="preserve">   </w:t>
            </w:r>
          </w:p>
          <w:p w14:paraId="63E48022" w14:textId="77777777" w:rsidR="00255B3E" w:rsidRPr="00255B3E" w:rsidRDefault="00255B3E" w:rsidP="00FD33A6">
            <w:pPr>
              <w:rPr>
                <w:lang w:val="en-IN" w:eastAsia="en-IN"/>
              </w:rPr>
            </w:pPr>
            <w:r w:rsidRPr="00255B3E">
              <w:rPr>
                <w:lang w:val="en-IN" w:eastAsia="en-IN"/>
              </w:rPr>
              <w:t xml:space="preserve">    </w:t>
            </w:r>
          </w:p>
          <w:p w14:paraId="50149721" w14:textId="77777777" w:rsidR="00255B3E" w:rsidRPr="00255B3E" w:rsidRDefault="00255B3E" w:rsidP="00FD33A6">
            <w:pPr>
              <w:rPr>
                <w:lang w:val="en-IN" w:eastAsia="en-IN"/>
              </w:rPr>
            </w:pPr>
            <w:r w:rsidRPr="00255B3E">
              <w:rPr>
                <w:lang w:val="en-IN" w:eastAsia="en-IN"/>
              </w:rPr>
              <w:t xml:space="preserve">    save_path = os.path.join(savedir, imagename + ".xml")</w:t>
            </w:r>
          </w:p>
          <w:p w14:paraId="40F6B3B7" w14:textId="77777777" w:rsidR="00255B3E" w:rsidRPr="00255B3E" w:rsidRDefault="00255B3E" w:rsidP="00FD33A6">
            <w:pPr>
              <w:rPr>
                <w:lang w:val="en-IN" w:eastAsia="en-IN"/>
              </w:rPr>
            </w:pPr>
            <w:r w:rsidRPr="00255B3E">
              <w:rPr>
                <w:lang w:val="en-IN" w:eastAsia="en-IN"/>
              </w:rPr>
              <w:t xml:space="preserve">    </w:t>
            </w:r>
          </w:p>
          <w:p w14:paraId="53594E71" w14:textId="77777777" w:rsidR="00255B3E" w:rsidRPr="00255B3E" w:rsidRDefault="00255B3E" w:rsidP="00FD33A6">
            <w:pPr>
              <w:rPr>
                <w:lang w:val="en-IN" w:eastAsia="en-IN"/>
              </w:rPr>
            </w:pPr>
            <w:r w:rsidRPr="00255B3E">
              <w:rPr>
                <w:lang w:val="en-IN" w:eastAsia="en-IN"/>
              </w:rPr>
              <w:t xml:space="preserve">    print("savepath is:::::::",save_path)</w:t>
            </w:r>
          </w:p>
          <w:p w14:paraId="24233286" w14:textId="77777777" w:rsidR="00255B3E" w:rsidRPr="00255B3E" w:rsidRDefault="00255B3E" w:rsidP="00FD33A6">
            <w:pPr>
              <w:rPr>
                <w:lang w:val="en-IN" w:eastAsia="en-IN"/>
              </w:rPr>
            </w:pPr>
            <w:r w:rsidRPr="00255B3E">
              <w:rPr>
                <w:lang w:val="en-IN" w:eastAsia="en-IN"/>
              </w:rPr>
              <w:t xml:space="preserve">    print("xml string is::::::",xml_str)</w:t>
            </w:r>
          </w:p>
          <w:p w14:paraId="7556009D" w14:textId="77777777" w:rsidR="00255B3E" w:rsidRPr="00255B3E" w:rsidRDefault="00255B3E" w:rsidP="00FD33A6">
            <w:pPr>
              <w:rPr>
                <w:lang w:val="en-IN" w:eastAsia="en-IN"/>
              </w:rPr>
            </w:pPr>
            <w:r w:rsidRPr="00255B3E">
              <w:rPr>
                <w:lang w:val="en-IN" w:eastAsia="en-IN"/>
              </w:rPr>
              <w:t xml:space="preserve">    with open(save_path, 'wb') as temp_xml:</w:t>
            </w:r>
          </w:p>
          <w:p w14:paraId="7F62813D" w14:textId="77777777" w:rsidR="00255B3E" w:rsidRPr="00255B3E" w:rsidRDefault="00255B3E" w:rsidP="00FD33A6">
            <w:pPr>
              <w:rPr>
                <w:lang w:val="en-IN" w:eastAsia="en-IN"/>
              </w:rPr>
            </w:pPr>
            <w:r w:rsidRPr="00255B3E">
              <w:rPr>
                <w:lang w:val="en-IN" w:eastAsia="en-IN"/>
              </w:rPr>
              <w:t xml:space="preserve">        print("in writing the file")</w:t>
            </w:r>
          </w:p>
          <w:p w14:paraId="01050B42" w14:textId="77777777" w:rsidR="00255B3E" w:rsidRPr="00255B3E" w:rsidRDefault="00255B3E" w:rsidP="00FD33A6">
            <w:pPr>
              <w:rPr>
                <w:lang w:val="en-IN" w:eastAsia="en-IN"/>
              </w:rPr>
            </w:pPr>
            <w:r w:rsidRPr="00255B3E">
              <w:rPr>
                <w:lang w:val="en-IN" w:eastAsia="en-IN"/>
              </w:rPr>
              <w:t xml:space="preserve">        temp_xml.write(xml_str)</w:t>
            </w:r>
          </w:p>
          <w:p w14:paraId="398D8D76" w14:textId="77777777" w:rsidR="00255B3E" w:rsidRPr="00255B3E" w:rsidRDefault="00255B3E" w:rsidP="00FD33A6">
            <w:pPr>
              <w:rPr>
                <w:lang w:val="en-IN" w:eastAsia="en-IN"/>
              </w:rPr>
            </w:pPr>
          </w:p>
          <w:p w14:paraId="0678C156" w14:textId="77777777" w:rsidR="00255B3E" w:rsidRPr="00255B3E" w:rsidRDefault="00255B3E" w:rsidP="00FD33A6">
            <w:pPr>
              <w:rPr>
                <w:lang w:val="en-IN" w:eastAsia="en-IN"/>
              </w:rPr>
            </w:pPr>
          </w:p>
          <w:p w14:paraId="619DBA89" w14:textId="77777777" w:rsidR="00255B3E" w:rsidRPr="00255B3E" w:rsidRDefault="00255B3E" w:rsidP="00FD33A6">
            <w:pPr>
              <w:rPr>
                <w:lang w:val="en-IN" w:eastAsia="en-IN"/>
              </w:rPr>
            </w:pPr>
            <w:r w:rsidRPr="00255B3E">
              <w:rPr>
                <w:lang w:val="en-IN" w:eastAsia="en-IN"/>
              </w:rPr>
              <w:t>if __name__ == '__main__':</w:t>
            </w:r>
          </w:p>
          <w:p w14:paraId="7B09FFBE" w14:textId="77777777" w:rsidR="00255B3E" w:rsidRPr="00255B3E" w:rsidRDefault="00255B3E" w:rsidP="00FD33A6">
            <w:pPr>
              <w:rPr>
                <w:lang w:val="en-IN" w:eastAsia="en-IN"/>
              </w:rPr>
            </w:pPr>
            <w:r w:rsidRPr="00255B3E">
              <w:rPr>
                <w:lang w:val="en-IN" w:eastAsia="en-IN"/>
              </w:rPr>
              <w:t xml:space="preserve">    if len(sys.argv) &lt; 3:</w:t>
            </w:r>
          </w:p>
          <w:p w14:paraId="49A52465" w14:textId="77777777" w:rsidR="00255B3E" w:rsidRPr="00255B3E" w:rsidRDefault="00255B3E" w:rsidP="00FD33A6">
            <w:pPr>
              <w:rPr>
                <w:lang w:val="en-IN" w:eastAsia="en-IN"/>
              </w:rPr>
            </w:pPr>
            <w:r w:rsidRPr="00255B3E">
              <w:rPr>
                <w:lang w:val="en-IN" w:eastAsia="en-IN"/>
              </w:rPr>
              <w:t xml:space="preserve">        print(__doc__)</w:t>
            </w:r>
          </w:p>
          <w:p w14:paraId="5F7200A5" w14:textId="77777777" w:rsidR="00255B3E" w:rsidRPr="00255B3E" w:rsidRDefault="00255B3E" w:rsidP="00FD33A6">
            <w:pPr>
              <w:rPr>
                <w:lang w:val="en-IN" w:eastAsia="en-IN"/>
              </w:rPr>
            </w:pPr>
            <w:r w:rsidRPr="00255B3E">
              <w:rPr>
                <w:lang w:val="en-IN" w:eastAsia="en-IN"/>
              </w:rPr>
              <w:t xml:space="preserve">        sys.exit(-1)</w:t>
            </w:r>
          </w:p>
          <w:p w14:paraId="338F9E7F" w14:textId="77777777" w:rsidR="00255B3E" w:rsidRPr="00255B3E" w:rsidRDefault="00255B3E" w:rsidP="00FD33A6">
            <w:pPr>
              <w:rPr>
                <w:lang w:val="en-IN" w:eastAsia="en-IN"/>
              </w:rPr>
            </w:pPr>
            <w:r w:rsidRPr="00255B3E">
              <w:rPr>
                <w:lang w:val="en-IN" w:eastAsia="en-IN"/>
              </w:rPr>
              <w:t xml:space="preserve">    yaml_path = sys.argv[1]</w:t>
            </w:r>
          </w:p>
          <w:p w14:paraId="27C03ED6" w14:textId="77777777" w:rsidR="00255B3E" w:rsidRPr="00255B3E" w:rsidRDefault="00255B3E" w:rsidP="00FD33A6">
            <w:pPr>
              <w:rPr>
                <w:lang w:val="en-IN" w:eastAsia="en-IN"/>
              </w:rPr>
            </w:pPr>
            <w:r w:rsidRPr="00255B3E">
              <w:rPr>
                <w:lang w:val="en-IN" w:eastAsia="en-IN"/>
              </w:rPr>
              <w:t xml:space="preserve">    out_dir = sys.argv[2]</w:t>
            </w:r>
          </w:p>
          <w:p w14:paraId="15376346" w14:textId="77777777" w:rsidR="00255B3E" w:rsidRPr="00255B3E" w:rsidRDefault="00255B3E" w:rsidP="00FD33A6">
            <w:pPr>
              <w:rPr>
                <w:lang w:val="en-IN" w:eastAsia="en-IN"/>
              </w:rPr>
            </w:pPr>
            <w:r w:rsidRPr="00255B3E">
              <w:rPr>
                <w:lang w:val="en-IN" w:eastAsia="en-IN"/>
              </w:rPr>
              <w:t xml:space="preserve">    print("output directory is:::::",out_dir)</w:t>
            </w:r>
          </w:p>
          <w:p w14:paraId="08E82B81" w14:textId="77777777" w:rsidR="00255B3E" w:rsidRPr="00255B3E" w:rsidRDefault="00255B3E" w:rsidP="00FD33A6">
            <w:pPr>
              <w:rPr>
                <w:lang w:val="en-IN" w:eastAsia="en-IN"/>
              </w:rPr>
            </w:pPr>
            <w:r w:rsidRPr="00255B3E">
              <w:rPr>
                <w:lang w:val="en-IN" w:eastAsia="en-IN"/>
              </w:rPr>
              <w:t xml:space="preserve">    images = yaml.load(open(yaml_path, 'rb').read())</w:t>
            </w:r>
          </w:p>
          <w:p w14:paraId="4DD9BABF" w14:textId="77777777" w:rsidR="00255B3E" w:rsidRPr="00255B3E" w:rsidRDefault="00255B3E" w:rsidP="00FD33A6">
            <w:pPr>
              <w:rPr>
                <w:lang w:val="en-IN" w:eastAsia="en-IN"/>
              </w:rPr>
            </w:pPr>
          </w:p>
          <w:p w14:paraId="34DE04C8" w14:textId="77777777" w:rsidR="00255B3E" w:rsidRPr="00255B3E" w:rsidRDefault="00255B3E" w:rsidP="00FD33A6">
            <w:pPr>
              <w:rPr>
                <w:lang w:val="en-IN" w:eastAsia="en-IN"/>
              </w:rPr>
            </w:pPr>
            <w:r w:rsidRPr="00255B3E">
              <w:rPr>
                <w:lang w:val="en-IN" w:eastAsia="en-IN"/>
              </w:rPr>
              <w:t xml:space="preserve">    for image in images:</w:t>
            </w:r>
          </w:p>
          <w:p w14:paraId="214E2182" w14:textId="446A4CDD" w:rsidR="00255B3E" w:rsidRPr="00255B3E" w:rsidRDefault="00255B3E" w:rsidP="00FD33A6">
            <w:pPr>
              <w:rPr>
                <w:lang w:val="en-IN" w:eastAsia="en-IN"/>
              </w:rPr>
            </w:pPr>
            <w:r w:rsidRPr="00255B3E">
              <w:rPr>
                <w:lang w:val="en-IN" w:eastAsia="en-IN"/>
              </w:rPr>
              <w:t xml:space="preserve">        write_xml(out_dir, image, 1280, 720, depth=3, pose="Unspecified")</w:t>
            </w:r>
          </w:p>
        </w:tc>
      </w:tr>
    </w:tbl>
    <w:p w14:paraId="5533A3A0" w14:textId="77777777" w:rsidR="00255B3E" w:rsidRPr="00AD6BFB" w:rsidRDefault="00255B3E" w:rsidP="00255B3E">
      <w:pPr>
        <w:pStyle w:val="ListParagraph"/>
        <w:rPr>
          <w:rFonts w:ascii="Georgia" w:eastAsia="Times New Roman" w:hAnsi="Georgia" w:cs="Times New Roman"/>
          <w:spacing w:val="-1"/>
          <w:sz w:val="28"/>
          <w:szCs w:val="28"/>
          <w:lang w:val="en-IN" w:eastAsia="en-IN"/>
        </w:rPr>
      </w:pPr>
    </w:p>
    <w:p w14:paraId="29D143D2" w14:textId="4CF4CBEB" w:rsidR="00AD6BFB" w:rsidRPr="00AD6BFB" w:rsidRDefault="00AD6BFB" w:rsidP="00AD6BFB">
      <w:pPr>
        <w:rPr>
          <w:rFonts w:ascii="Georgia" w:eastAsia="Times New Roman" w:hAnsi="Georgia" w:cs="Times New Roman"/>
          <w:spacing w:val="-1"/>
          <w:lang w:val="en-IN" w:eastAsia="en-IN"/>
        </w:rPr>
      </w:pPr>
      <w:r>
        <w:rPr>
          <w:rFonts w:ascii="Georgia" w:eastAsia="Times New Roman" w:hAnsi="Georgia" w:cs="Times New Roman"/>
          <w:spacing w:val="-1"/>
          <w:lang w:val="en-IN" w:eastAsia="en-IN"/>
        </w:rPr>
        <w:t xml:space="preserve">              </w:t>
      </w:r>
    </w:p>
    <w:p w14:paraId="1B6B0FDF" w14:textId="64D3B7E0" w:rsidR="00221B03" w:rsidRDefault="00255B3E" w:rsidP="00221B03">
      <w:pPr>
        <w:pStyle w:val="ListParagraph"/>
        <w:numPr>
          <w:ilvl w:val="0"/>
          <w:numId w:val="40"/>
        </w:numPr>
        <w:rPr>
          <w:rFonts w:ascii="Georgia" w:eastAsia="Times New Roman" w:hAnsi="Georgia" w:cs="Times New Roman"/>
          <w:spacing w:val="-1"/>
          <w:sz w:val="28"/>
          <w:szCs w:val="28"/>
          <w:lang w:val="en-IN" w:eastAsia="en-IN"/>
        </w:rPr>
      </w:pPr>
      <w:r>
        <w:rPr>
          <w:rFonts w:ascii="Georgia" w:eastAsia="Times New Roman" w:hAnsi="Georgia" w:cs="Times New Roman"/>
          <w:spacing w:val="-1"/>
          <w:sz w:val="28"/>
          <w:szCs w:val="28"/>
          <w:lang w:val="en-IN" w:eastAsia="en-IN"/>
        </w:rPr>
        <w:lastRenderedPageBreak/>
        <w:t>Perform above steps for Test and Train Data. Executing above code create train and test xml file .</w:t>
      </w:r>
    </w:p>
    <w:p w14:paraId="2941F8A6" w14:textId="0C17F159" w:rsidR="00CB79E7" w:rsidRDefault="00CB79E7" w:rsidP="00221B03">
      <w:pPr>
        <w:pStyle w:val="ListParagraph"/>
        <w:numPr>
          <w:ilvl w:val="0"/>
          <w:numId w:val="40"/>
        </w:numPr>
        <w:rPr>
          <w:rFonts w:ascii="Georgia" w:eastAsia="Times New Roman" w:hAnsi="Georgia" w:cs="Times New Roman"/>
          <w:spacing w:val="-1"/>
          <w:sz w:val="28"/>
          <w:szCs w:val="28"/>
          <w:lang w:val="en-IN" w:eastAsia="en-IN"/>
        </w:rPr>
      </w:pPr>
      <w:r w:rsidRPr="00CB79E7">
        <w:rPr>
          <w:rFonts w:ascii="Georgia" w:eastAsia="Times New Roman" w:hAnsi="Georgia" w:cs="Times New Roman"/>
          <w:spacing w:val="-1"/>
          <w:sz w:val="28"/>
          <w:szCs w:val="28"/>
          <w:lang w:val="en-IN" w:eastAsia="en-IN"/>
        </w:rPr>
        <w:t>Next, let’s write a Python script that will read all the image paths and annotations and output the three CSVs that are required during training and evaluating the model</w:t>
      </w:r>
      <w:r w:rsidR="007F5B36">
        <w:rPr>
          <w:rFonts w:ascii="Georgia" w:eastAsia="Times New Roman" w:hAnsi="Georgia" w:cs="Times New Roman"/>
          <w:spacing w:val="-1"/>
          <w:sz w:val="28"/>
          <w:szCs w:val="28"/>
          <w:lang w:val="en-IN" w:eastAsia="en-IN"/>
        </w:rPr>
        <w:t>.</w:t>
      </w:r>
    </w:p>
    <w:p w14:paraId="0D928CEC" w14:textId="0F23B10C" w:rsidR="007F5B36" w:rsidRDefault="007F5B36" w:rsidP="007F5B36">
      <w:pPr>
        <w:pStyle w:val="ListParagraph"/>
        <w:numPr>
          <w:ilvl w:val="0"/>
          <w:numId w:val="40"/>
        </w:numPr>
        <w:jc w:val="both"/>
        <w:rPr>
          <w:rFonts w:ascii="Georgia" w:eastAsia="Times New Roman" w:hAnsi="Georgia" w:cs="Times New Roman"/>
          <w:spacing w:val="-1"/>
          <w:sz w:val="28"/>
          <w:szCs w:val="28"/>
          <w:lang w:val="en-IN" w:eastAsia="en-IN"/>
        </w:rPr>
      </w:pPr>
      <w:r w:rsidRPr="007F5B36">
        <w:rPr>
          <w:rFonts w:ascii="Georgia" w:eastAsia="Times New Roman" w:hAnsi="Georgia" w:cs="Times New Roman"/>
          <w:spacing w:val="-1"/>
          <w:sz w:val="28"/>
          <w:szCs w:val="28"/>
          <w:lang w:val="en-IN" w:eastAsia="en-IN"/>
        </w:rPr>
        <w:t xml:space="preserve">train.csv — This file will hold all the annotations for training in the </w:t>
      </w:r>
      <w:r>
        <w:rPr>
          <w:rFonts w:ascii="Georgia" w:eastAsia="Times New Roman" w:hAnsi="Georgia" w:cs="Times New Roman"/>
          <w:spacing w:val="-1"/>
          <w:sz w:val="28"/>
          <w:szCs w:val="28"/>
          <w:lang w:val="en-IN" w:eastAsia="en-IN"/>
        </w:rPr>
        <w:t>f</w:t>
      </w:r>
      <w:r w:rsidRPr="007F5B36">
        <w:rPr>
          <w:rFonts w:ascii="Georgia" w:eastAsia="Times New Roman" w:hAnsi="Georgia" w:cs="Times New Roman"/>
          <w:spacing w:val="-1"/>
          <w:sz w:val="28"/>
          <w:szCs w:val="28"/>
          <w:lang w:val="en-IN" w:eastAsia="en-IN"/>
        </w:rPr>
        <w:t>ormat: &lt;path/to/image&gt;,&lt;xmin&gt;,&lt;ymin&gt;,&lt;xmax&gt;,&lt;ymax&gt;,&lt;label&gt;</w:t>
      </w:r>
      <w:r w:rsidRPr="007F5B36">
        <w:rPr>
          <w:rFonts w:ascii="Georgia" w:eastAsia="Times New Roman" w:hAnsi="Georgia" w:cs="Times New Roman"/>
          <w:spacing w:val="-1"/>
          <w:sz w:val="28"/>
          <w:szCs w:val="28"/>
          <w:lang w:val="en-IN" w:eastAsia="en-IN"/>
        </w:rPr>
        <w:br/>
        <w:t>Each row will represent one bounding box, therefore, one image can be present in multiple rows depending on how many objects have been annotated in that image.</w:t>
      </w:r>
    </w:p>
    <w:p w14:paraId="674BE1F6" w14:textId="1B8FDB13" w:rsidR="007F5B36" w:rsidRDefault="007F5B36" w:rsidP="007F5B36">
      <w:pPr>
        <w:pStyle w:val="ListParagraph"/>
        <w:numPr>
          <w:ilvl w:val="0"/>
          <w:numId w:val="40"/>
        </w:numPr>
        <w:jc w:val="both"/>
        <w:rPr>
          <w:rFonts w:ascii="Georgia" w:eastAsia="Times New Roman" w:hAnsi="Georgia" w:cs="Times New Roman"/>
          <w:spacing w:val="-1"/>
          <w:sz w:val="28"/>
          <w:szCs w:val="28"/>
          <w:lang w:val="en-IN" w:eastAsia="en-IN"/>
        </w:rPr>
      </w:pPr>
      <w:r w:rsidRPr="007F5B36">
        <w:rPr>
          <w:rFonts w:ascii="Georgia" w:eastAsia="Times New Roman" w:hAnsi="Georgia" w:cs="Times New Roman"/>
          <w:spacing w:val="-1"/>
          <w:sz w:val="28"/>
          <w:szCs w:val="28"/>
          <w:lang w:val="en-IN" w:eastAsia="en-IN"/>
        </w:rPr>
        <w:t>test.csv — Similar to train.csv in format, this file will hold all the annotations for testing the model.</w:t>
      </w:r>
    </w:p>
    <w:p w14:paraId="78D43A18" w14:textId="24E5AB9E" w:rsidR="00057227" w:rsidRDefault="00057227" w:rsidP="007F5B36">
      <w:pPr>
        <w:pStyle w:val="ListParagraph"/>
        <w:numPr>
          <w:ilvl w:val="0"/>
          <w:numId w:val="40"/>
        </w:numPr>
        <w:jc w:val="both"/>
        <w:rPr>
          <w:rFonts w:ascii="Georgia" w:eastAsia="Times New Roman" w:hAnsi="Georgia" w:cs="Times New Roman"/>
          <w:spacing w:val="-1"/>
          <w:sz w:val="28"/>
          <w:szCs w:val="28"/>
          <w:lang w:val="en-IN" w:eastAsia="en-IN"/>
        </w:rPr>
      </w:pPr>
      <w:r w:rsidRPr="00057227">
        <w:rPr>
          <w:rFonts w:ascii="Georgia" w:eastAsia="Times New Roman" w:hAnsi="Georgia" w:cs="Times New Roman"/>
          <w:spacing w:val="-1"/>
          <w:sz w:val="28"/>
          <w:szCs w:val="28"/>
          <w:lang w:val="en-IN" w:eastAsia="en-IN"/>
        </w:rPr>
        <w:t>classes.csv — A file with all unique class labels in the dataset with index assignments (starting from 0 and ignoring the background)</w:t>
      </w:r>
    </w:p>
    <w:p w14:paraId="19F59C80" w14:textId="721B7EB4" w:rsidR="000F78E4" w:rsidRDefault="000F78E4" w:rsidP="007F5B36">
      <w:pPr>
        <w:pStyle w:val="ListParagraph"/>
        <w:numPr>
          <w:ilvl w:val="0"/>
          <w:numId w:val="40"/>
        </w:numPr>
        <w:jc w:val="both"/>
        <w:rPr>
          <w:rFonts w:ascii="Georgia" w:eastAsia="Times New Roman" w:hAnsi="Georgia" w:cs="Times New Roman"/>
          <w:spacing w:val="-1"/>
          <w:sz w:val="28"/>
          <w:szCs w:val="28"/>
          <w:lang w:val="en-IN" w:eastAsia="en-IN"/>
        </w:rPr>
      </w:pPr>
      <w:r w:rsidRPr="000F78E4">
        <w:rPr>
          <w:rFonts w:ascii="Georgia" w:eastAsia="Times New Roman" w:hAnsi="Georgia" w:cs="Times New Roman"/>
          <w:spacing w:val="-1"/>
          <w:sz w:val="28"/>
          <w:szCs w:val="28"/>
          <w:lang w:val="en-IN" w:eastAsia="en-IN"/>
        </w:rPr>
        <w:t>For every image, find all the objects and iterate over each one of them. Then, find the bounding box (xmin, ymin, xmax, ymax) and the class label (name) for each object in the annotation. Do a cleanup by truncating any bounding box coordinate that falls outside the boundaries of the image. Also, do a sanity check if, by error, any minimum value is larger than the maximum value and vice-versa. If we find such values, we will ignore these objects and continue to the next one.</w:t>
      </w:r>
    </w:p>
    <w:tbl>
      <w:tblPr>
        <w:tblW w:w="1107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77"/>
      </w:tblGrid>
      <w:tr w:rsidR="00F15942" w14:paraId="6B3A75C2" w14:textId="77777777" w:rsidTr="0070776E">
        <w:trPr>
          <w:trHeight w:val="780"/>
        </w:trPr>
        <w:tc>
          <w:tcPr>
            <w:tcW w:w="11077" w:type="dxa"/>
          </w:tcPr>
          <w:p w14:paraId="69140323" w14:textId="77777777" w:rsidR="00F15942" w:rsidRPr="00F15942" w:rsidRDefault="00F15942" w:rsidP="00F15942">
            <w:pPr>
              <w:rPr>
                <w:lang w:val="en-IN" w:eastAsia="en-IN"/>
              </w:rPr>
            </w:pPr>
            <w:r w:rsidRPr="00F15942">
              <w:rPr>
                <w:lang w:val="en-IN" w:eastAsia="en-IN"/>
              </w:rPr>
              <w:t># -*- coding: utf-8 -*-</w:t>
            </w:r>
          </w:p>
          <w:p w14:paraId="3FC93E51" w14:textId="77777777" w:rsidR="00F15942" w:rsidRPr="00F15942" w:rsidRDefault="00F15942" w:rsidP="00F15942">
            <w:pPr>
              <w:rPr>
                <w:lang w:val="en-IN" w:eastAsia="en-IN"/>
              </w:rPr>
            </w:pPr>
            <w:r w:rsidRPr="00F15942">
              <w:rPr>
                <w:lang w:val="en-IN" w:eastAsia="en-IN"/>
              </w:rPr>
              <w:t>"""</w:t>
            </w:r>
          </w:p>
          <w:p w14:paraId="100835D4" w14:textId="7C2A35D0" w:rsidR="00F15942" w:rsidRPr="00F15942" w:rsidRDefault="00F15942" w:rsidP="00F15942">
            <w:pPr>
              <w:rPr>
                <w:lang w:val="en-IN" w:eastAsia="en-IN"/>
              </w:rPr>
            </w:pPr>
            <w:r w:rsidRPr="00F15942">
              <w:rPr>
                <w:lang w:val="en-IN" w:eastAsia="en-IN"/>
              </w:rPr>
              <w:t>Created on Thu Oct 31 23:06:04 2019</w:t>
            </w:r>
          </w:p>
          <w:p w14:paraId="2605D152" w14:textId="77777777" w:rsidR="00F15942" w:rsidRPr="00F15942" w:rsidRDefault="00F15942" w:rsidP="00F15942">
            <w:pPr>
              <w:rPr>
                <w:lang w:val="en-IN" w:eastAsia="en-IN"/>
              </w:rPr>
            </w:pPr>
            <w:r w:rsidRPr="00F15942">
              <w:rPr>
                <w:lang w:val="en-IN" w:eastAsia="en-IN"/>
              </w:rPr>
              <w:t>@author: Pawan</w:t>
            </w:r>
          </w:p>
          <w:p w14:paraId="483BFF52" w14:textId="77777777" w:rsidR="00F15942" w:rsidRPr="00F15942" w:rsidRDefault="00F15942" w:rsidP="00F15942">
            <w:pPr>
              <w:rPr>
                <w:lang w:val="en-IN" w:eastAsia="en-IN"/>
              </w:rPr>
            </w:pPr>
            <w:r w:rsidRPr="00F15942">
              <w:rPr>
                <w:lang w:val="en-IN" w:eastAsia="en-IN"/>
              </w:rPr>
              <w:t>"""</w:t>
            </w:r>
          </w:p>
          <w:p w14:paraId="40BEC009" w14:textId="77777777" w:rsidR="00F15942" w:rsidRPr="00F15942" w:rsidRDefault="00F15942" w:rsidP="00F15942">
            <w:pPr>
              <w:rPr>
                <w:lang w:val="en-IN" w:eastAsia="en-IN"/>
              </w:rPr>
            </w:pPr>
          </w:p>
          <w:p w14:paraId="70D9EB8A" w14:textId="77777777" w:rsidR="00F15942" w:rsidRPr="00F15942" w:rsidRDefault="00F15942" w:rsidP="00F15942">
            <w:pPr>
              <w:rPr>
                <w:lang w:val="en-IN" w:eastAsia="en-IN"/>
              </w:rPr>
            </w:pPr>
            <w:r w:rsidRPr="00F15942">
              <w:rPr>
                <w:lang w:val="en-IN" w:eastAsia="en-IN"/>
              </w:rPr>
              <w:t>import math</w:t>
            </w:r>
          </w:p>
          <w:p w14:paraId="732DF7E7" w14:textId="77777777" w:rsidR="00F15942" w:rsidRPr="00F15942" w:rsidRDefault="00F15942" w:rsidP="00F15942">
            <w:pPr>
              <w:rPr>
                <w:lang w:val="en-IN" w:eastAsia="en-IN"/>
              </w:rPr>
            </w:pPr>
            <w:r w:rsidRPr="00F15942">
              <w:rPr>
                <w:lang w:val="en-IN" w:eastAsia="en-IN"/>
              </w:rPr>
              <w:t>import sys</w:t>
            </w:r>
          </w:p>
          <w:p w14:paraId="458C52FA" w14:textId="77777777" w:rsidR="00F15942" w:rsidRPr="00F15942" w:rsidRDefault="00F15942" w:rsidP="00F15942">
            <w:pPr>
              <w:rPr>
                <w:lang w:val="en-IN" w:eastAsia="en-IN"/>
              </w:rPr>
            </w:pPr>
            <w:r w:rsidRPr="00F15942">
              <w:rPr>
                <w:lang w:val="en-IN" w:eastAsia="en-IN"/>
              </w:rPr>
              <w:t>import os</w:t>
            </w:r>
          </w:p>
          <w:p w14:paraId="3358169D" w14:textId="77777777" w:rsidR="00F15942" w:rsidRPr="00F15942" w:rsidRDefault="00F15942" w:rsidP="00F15942">
            <w:pPr>
              <w:rPr>
                <w:lang w:val="en-IN" w:eastAsia="en-IN"/>
              </w:rPr>
            </w:pPr>
            <w:r w:rsidRPr="00F15942">
              <w:rPr>
                <w:lang w:val="en-IN" w:eastAsia="en-IN"/>
              </w:rPr>
              <w:t>import xml.etree.ElementTree as ET</w:t>
            </w:r>
          </w:p>
          <w:p w14:paraId="5EEBDDF3" w14:textId="377DE82A" w:rsidR="00F15942" w:rsidRPr="00F15942" w:rsidRDefault="00F15942" w:rsidP="00F15942">
            <w:pPr>
              <w:rPr>
                <w:lang w:val="en-IN" w:eastAsia="en-IN"/>
              </w:rPr>
            </w:pPr>
            <w:r w:rsidRPr="00F15942">
              <w:rPr>
                <w:lang w:val="en-IN" w:eastAsia="en-IN"/>
              </w:rPr>
              <w:t>import csv</w:t>
            </w:r>
          </w:p>
          <w:p w14:paraId="19AEA3BF" w14:textId="77777777" w:rsidR="00F15942" w:rsidRPr="00F15942" w:rsidRDefault="00F15942" w:rsidP="00F15942">
            <w:pPr>
              <w:rPr>
                <w:lang w:val="en-IN" w:eastAsia="en-IN"/>
              </w:rPr>
            </w:pPr>
            <w:r w:rsidRPr="00F15942">
              <w:rPr>
                <w:lang w:val="en-IN" w:eastAsia="en-IN"/>
              </w:rPr>
              <w:lastRenderedPageBreak/>
              <w:t>ANNOTATIONS_FILE = "C:\\Users\\Pawan\\Documents\\ML\\annotations_train_modified2.csv"</w:t>
            </w:r>
          </w:p>
          <w:p w14:paraId="5BCCA283" w14:textId="77777777" w:rsidR="00F15942" w:rsidRPr="00F15942" w:rsidRDefault="00F15942" w:rsidP="00F15942">
            <w:pPr>
              <w:rPr>
                <w:lang w:val="en-IN" w:eastAsia="en-IN"/>
              </w:rPr>
            </w:pPr>
            <w:r w:rsidRPr="00F15942">
              <w:rPr>
                <w:lang w:val="en-IN" w:eastAsia="en-IN"/>
              </w:rPr>
              <w:t>CLASSES_FILE = "C:\\Users\\Pawan\\Documents\\ML\\classes_train_modified2.csv"</w:t>
            </w:r>
          </w:p>
          <w:p w14:paraId="50960A6C" w14:textId="74405FE8" w:rsidR="00F15942" w:rsidRPr="00F15942" w:rsidRDefault="00F15942" w:rsidP="00F15942">
            <w:pPr>
              <w:rPr>
                <w:lang w:val="en-IN" w:eastAsia="en-IN"/>
              </w:rPr>
            </w:pPr>
            <w:r w:rsidRPr="00F15942">
              <w:rPr>
                <w:lang w:val="en-IN" w:eastAsia="en-IN"/>
              </w:rPr>
              <w:t>DATASET_DIR="C:\\Users\\Pawan\\Documents\\ML\\TRAIN_XML_FILE"</w:t>
            </w:r>
          </w:p>
          <w:p w14:paraId="271AA7A1" w14:textId="77777777" w:rsidR="00F15942" w:rsidRPr="00F15942" w:rsidRDefault="00F15942" w:rsidP="00F15942">
            <w:pPr>
              <w:rPr>
                <w:lang w:val="en-IN" w:eastAsia="en-IN"/>
              </w:rPr>
            </w:pPr>
            <w:r w:rsidRPr="00F15942">
              <w:rPr>
                <w:lang w:val="en-IN" w:eastAsia="en-IN"/>
              </w:rPr>
              <w:t>annotations = []</w:t>
            </w:r>
          </w:p>
          <w:p w14:paraId="6B97DED2" w14:textId="64AC4083" w:rsidR="00F15942" w:rsidRPr="00F15942" w:rsidRDefault="00F15942" w:rsidP="00F15942">
            <w:pPr>
              <w:rPr>
                <w:lang w:val="en-IN" w:eastAsia="en-IN"/>
              </w:rPr>
            </w:pPr>
            <w:r w:rsidRPr="00F15942">
              <w:rPr>
                <w:lang w:val="en-IN" w:eastAsia="en-IN"/>
              </w:rPr>
              <w:t>classes = set([])</w:t>
            </w:r>
          </w:p>
          <w:p w14:paraId="3C4C01A5" w14:textId="77777777" w:rsidR="00F15942" w:rsidRPr="00F15942" w:rsidRDefault="00F15942" w:rsidP="00F15942">
            <w:pPr>
              <w:rPr>
                <w:lang w:val="en-IN" w:eastAsia="en-IN"/>
              </w:rPr>
            </w:pPr>
          </w:p>
          <w:p w14:paraId="4AE7EB63" w14:textId="77777777" w:rsidR="00F15942" w:rsidRPr="00F15942" w:rsidRDefault="00F15942" w:rsidP="00F15942">
            <w:pPr>
              <w:rPr>
                <w:lang w:val="en-IN" w:eastAsia="en-IN"/>
              </w:rPr>
            </w:pPr>
            <w:r w:rsidRPr="00F15942">
              <w:rPr>
                <w:lang w:val="en-IN" w:eastAsia="en-IN"/>
              </w:rPr>
              <w:t>for xml_file in [f for f in os.listdir(DATASET_DIR) if f.endswith(".xml")]:</w:t>
            </w:r>
          </w:p>
          <w:p w14:paraId="3E3E03A4" w14:textId="77777777" w:rsidR="00F15942" w:rsidRPr="00F15942" w:rsidRDefault="00F15942" w:rsidP="00F15942">
            <w:pPr>
              <w:rPr>
                <w:lang w:val="en-IN" w:eastAsia="en-IN"/>
              </w:rPr>
            </w:pPr>
            <w:r w:rsidRPr="00F15942">
              <w:rPr>
                <w:lang w:val="en-IN" w:eastAsia="en-IN"/>
              </w:rPr>
              <w:t xml:space="preserve">  tree = ET.parse(os.path.join(DATASET_DIR, xml_file))</w:t>
            </w:r>
          </w:p>
          <w:p w14:paraId="6832A0E8" w14:textId="3F33DDE5" w:rsidR="00F15942" w:rsidRPr="00F15942" w:rsidRDefault="00F15942" w:rsidP="00F15942">
            <w:pPr>
              <w:rPr>
                <w:lang w:val="en-IN" w:eastAsia="en-IN"/>
              </w:rPr>
            </w:pPr>
            <w:r w:rsidRPr="00F15942">
              <w:rPr>
                <w:lang w:val="en-IN" w:eastAsia="en-IN"/>
              </w:rPr>
              <w:t xml:space="preserve">  root = tree.getroot()</w:t>
            </w:r>
          </w:p>
          <w:p w14:paraId="7953C769" w14:textId="77777777" w:rsidR="00F15942" w:rsidRPr="00F15942" w:rsidRDefault="00F15942" w:rsidP="00F15942">
            <w:pPr>
              <w:rPr>
                <w:lang w:val="en-IN" w:eastAsia="en-IN"/>
              </w:rPr>
            </w:pPr>
            <w:r w:rsidRPr="00F15942">
              <w:rPr>
                <w:lang w:val="en-IN" w:eastAsia="en-IN"/>
              </w:rPr>
              <w:t xml:space="preserve">  file_name = None</w:t>
            </w:r>
          </w:p>
          <w:p w14:paraId="4A2E00CE" w14:textId="43D48125" w:rsidR="00F15942" w:rsidRPr="00F15942" w:rsidRDefault="00F15942" w:rsidP="00F15942">
            <w:pPr>
              <w:rPr>
                <w:lang w:val="en-IN" w:eastAsia="en-IN"/>
              </w:rPr>
            </w:pPr>
            <w:r w:rsidRPr="00F15942">
              <w:rPr>
                <w:lang w:val="en-IN" w:eastAsia="en-IN"/>
              </w:rPr>
              <w:t xml:space="preserve">  print("after root################")  </w:t>
            </w:r>
          </w:p>
          <w:p w14:paraId="61E1C317" w14:textId="77777777" w:rsidR="00F15942" w:rsidRPr="00F15942" w:rsidRDefault="00F15942" w:rsidP="00F15942">
            <w:pPr>
              <w:rPr>
                <w:lang w:val="en-IN" w:eastAsia="en-IN"/>
              </w:rPr>
            </w:pPr>
            <w:r w:rsidRPr="00F15942">
              <w:rPr>
                <w:lang w:val="en-IN" w:eastAsia="en-IN"/>
              </w:rPr>
              <w:t xml:space="preserve">  for elem in root:</w:t>
            </w:r>
          </w:p>
          <w:p w14:paraId="5FB4C482" w14:textId="4A6B31F2" w:rsidR="00F15942" w:rsidRPr="00F15942" w:rsidRDefault="00F15942" w:rsidP="00F15942">
            <w:pPr>
              <w:rPr>
                <w:lang w:val="en-IN" w:eastAsia="en-IN"/>
              </w:rPr>
            </w:pPr>
            <w:r w:rsidRPr="00F15942">
              <w:rPr>
                <w:lang w:val="en-IN" w:eastAsia="en-IN"/>
              </w:rPr>
              <w:t xml:space="preserve">    if elem.tag == 'filename':      </w:t>
            </w:r>
          </w:p>
          <w:p w14:paraId="34E38B2A" w14:textId="77777777" w:rsidR="00F15942" w:rsidRPr="00F15942" w:rsidRDefault="00F15942" w:rsidP="00F15942">
            <w:pPr>
              <w:rPr>
                <w:lang w:val="en-IN" w:eastAsia="en-IN"/>
              </w:rPr>
            </w:pPr>
            <w:r w:rsidRPr="00F15942">
              <w:rPr>
                <w:lang w:val="en-IN" w:eastAsia="en-IN"/>
              </w:rPr>
              <w:t xml:space="preserve">      fileSplit=elem.text.split("/")      </w:t>
            </w:r>
          </w:p>
          <w:p w14:paraId="185E9F3B" w14:textId="77777777" w:rsidR="00F15942" w:rsidRPr="00F15942" w:rsidRDefault="00F15942" w:rsidP="00F15942">
            <w:pPr>
              <w:rPr>
                <w:lang w:val="en-IN" w:eastAsia="en-IN"/>
              </w:rPr>
            </w:pPr>
            <w:r w:rsidRPr="00F15942">
              <w:rPr>
                <w:lang w:val="en-IN" w:eastAsia="en-IN"/>
              </w:rPr>
              <w:t xml:space="preserve">      ModifiedFileName="C:\\Users\\Pawan\\Downloads\\dataset_train_rgb\\rgb\\train"+"\\"+fileSplit[3]+"\\"+fileSplit[4]      </w:t>
            </w:r>
          </w:p>
          <w:p w14:paraId="010F4D2A" w14:textId="77777777" w:rsidR="00F15942" w:rsidRPr="00F15942" w:rsidRDefault="00F15942" w:rsidP="00F15942">
            <w:pPr>
              <w:rPr>
                <w:lang w:val="en-IN" w:eastAsia="en-IN"/>
              </w:rPr>
            </w:pPr>
            <w:r w:rsidRPr="00F15942">
              <w:rPr>
                <w:lang w:val="en-IN" w:eastAsia="en-IN"/>
              </w:rPr>
              <w:t xml:space="preserve">      file_name = ModifiedFileName      </w:t>
            </w:r>
          </w:p>
          <w:p w14:paraId="430FF69C" w14:textId="77777777" w:rsidR="00F15942" w:rsidRPr="00F15942" w:rsidRDefault="00F15942" w:rsidP="00F15942">
            <w:pPr>
              <w:rPr>
                <w:lang w:val="en-IN" w:eastAsia="en-IN"/>
              </w:rPr>
            </w:pPr>
          </w:p>
          <w:p w14:paraId="56749AE9" w14:textId="77777777" w:rsidR="00F15942" w:rsidRPr="00F15942" w:rsidRDefault="00F15942" w:rsidP="00F15942">
            <w:pPr>
              <w:rPr>
                <w:lang w:val="en-IN" w:eastAsia="en-IN"/>
              </w:rPr>
            </w:pPr>
            <w:r w:rsidRPr="00F15942">
              <w:rPr>
                <w:lang w:val="en-IN" w:eastAsia="en-IN"/>
              </w:rPr>
              <w:t xml:space="preserve">    if elem.tag == 'object':</w:t>
            </w:r>
          </w:p>
          <w:p w14:paraId="5267B296" w14:textId="77777777" w:rsidR="00F15942" w:rsidRPr="00F15942" w:rsidRDefault="00F15942" w:rsidP="00F15942">
            <w:pPr>
              <w:rPr>
                <w:lang w:val="en-IN" w:eastAsia="en-IN"/>
              </w:rPr>
            </w:pPr>
            <w:r w:rsidRPr="00F15942">
              <w:rPr>
                <w:lang w:val="en-IN" w:eastAsia="en-IN"/>
              </w:rPr>
              <w:t xml:space="preserve">      obj_name = None</w:t>
            </w:r>
          </w:p>
          <w:p w14:paraId="6F3B0B71" w14:textId="77777777" w:rsidR="00F15942" w:rsidRPr="00F15942" w:rsidRDefault="00F15942" w:rsidP="00F15942">
            <w:pPr>
              <w:rPr>
                <w:lang w:val="en-IN" w:eastAsia="en-IN"/>
              </w:rPr>
            </w:pPr>
            <w:r w:rsidRPr="00F15942">
              <w:rPr>
                <w:lang w:val="en-IN" w:eastAsia="en-IN"/>
              </w:rPr>
              <w:t xml:space="preserve">      coords = []</w:t>
            </w:r>
          </w:p>
          <w:p w14:paraId="4732DDEB" w14:textId="77777777" w:rsidR="00F15942" w:rsidRPr="00F15942" w:rsidRDefault="00F15942" w:rsidP="00F15942">
            <w:pPr>
              <w:rPr>
                <w:lang w:val="en-IN" w:eastAsia="en-IN"/>
              </w:rPr>
            </w:pPr>
            <w:r w:rsidRPr="00F15942">
              <w:rPr>
                <w:lang w:val="en-IN" w:eastAsia="en-IN"/>
              </w:rPr>
              <w:t xml:space="preserve">      for subelem in elem:</w:t>
            </w:r>
          </w:p>
          <w:p w14:paraId="0578618F" w14:textId="77777777" w:rsidR="00F15942" w:rsidRPr="00F15942" w:rsidRDefault="00F15942" w:rsidP="00F15942">
            <w:pPr>
              <w:rPr>
                <w:lang w:val="en-IN" w:eastAsia="en-IN"/>
              </w:rPr>
            </w:pPr>
            <w:r w:rsidRPr="00F15942">
              <w:rPr>
                <w:lang w:val="en-IN" w:eastAsia="en-IN"/>
              </w:rPr>
              <w:t xml:space="preserve">        if subelem.tag == 'name':</w:t>
            </w:r>
          </w:p>
          <w:p w14:paraId="76434E9D" w14:textId="77777777" w:rsidR="00F15942" w:rsidRPr="00F15942" w:rsidRDefault="00F15942" w:rsidP="00F15942">
            <w:pPr>
              <w:rPr>
                <w:lang w:val="en-IN" w:eastAsia="en-IN"/>
              </w:rPr>
            </w:pPr>
            <w:r w:rsidRPr="00F15942">
              <w:rPr>
                <w:lang w:val="en-IN" w:eastAsia="en-IN"/>
              </w:rPr>
              <w:t xml:space="preserve">          obj_name = subelem.text</w:t>
            </w:r>
          </w:p>
          <w:p w14:paraId="0F2BC890" w14:textId="77777777" w:rsidR="00F15942" w:rsidRPr="00F15942" w:rsidRDefault="00F15942" w:rsidP="00F15942">
            <w:pPr>
              <w:rPr>
                <w:lang w:val="en-IN" w:eastAsia="en-IN"/>
              </w:rPr>
            </w:pPr>
            <w:r w:rsidRPr="00F15942">
              <w:rPr>
                <w:lang w:val="en-IN" w:eastAsia="en-IN"/>
              </w:rPr>
              <w:t xml:space="preserve">        if subelem.tag == 'bndbox':</w:t>
            </w:r>
          </w:p>
          <w:p w14:paraId="1DB9E29A" w14:textId="77777777" w:rsidR="00F15942" w:rsidRPr="00F15942" w:rsidRDefault="00F15942" w:rsidP="00F15942">
            <w:pPr>
              <w:rPr>
                <w:lang w:val="en-IN" w:eastAsia="en-IN"/>
              </w:rPr>
            </w:pPr>
            <w:r w:rsidRPr="00F15942">
              <w:rPr>
                <w:lang w:val="en-IN" w:eastAsia="en-IN"/>
              </w:rPr>
              <w:t xml:space="preserve">          for subsubelem in subelem:           </w:t>
            </w:r>
          </w:p>
          <w:p w14:paraId="7F3700D0" w14:textId="77777777" w:rsidR="00F15942" w:rsidRPr="00F15942" w:rsidRDefault="00F15942" w:rsidP="00F15942">
            <w:pPr>
              <w:rPr>
                <w:lang w:val="en-IN" w:eastAsia="en-IN"/>
              </w:rPr>
            </w:pPr>
            <w:r w:rsidRPr="00F15942">
              <w:rPr>
                <w:lang w:val="en-IN" w:eastAsia="en-IN"/>
              </w:rPr>
              <w:t xml:space="preserve">           </w:t>
            </w:r>
          </w:p>
          <w:p w14:paraId="7C2727B7" w14:textId="77777777" w:rsidR="00F15942" w:rsidRPr="00F15942" w:rsidRDefault="00F15942" w:rsidP="00F15942">
            <w:pPr>
              <w:rPr>
                <w:lang w:val="en-IN" w:eastAsia="en-IN"/>
              </w:rPr>
            </w:pPr>
            <w:r w:rsidRPr="00F15942">
              <w:rPr>
                <w:lang w:val="en-IN" w:eastAsia="en-IN"/>
              </w:rPr>
              <w:t xml:space="preserve">            if((str(subsubelem)).find('min')&gt;0):                  </w:t>
            </w:r>
          </w:p>
          <w:p w14:paraId="052B96F0" w14:textId="77777777" w:rsidR="00F15942" w:rsidRPr="00F15942" w:rsidRDefault="00F15942" w:rsidP="00F15942">
            <w:pPr>
              <w:rPr>
                <w:lang w:val="en-IN" w:eastAsia="en-IN"/>
              </w:rPr>
            </w:pPr>
            <w:r w:rsidRPr="00F15942">
              <w:rPr>
                <w:lang w:val="en-IN" w:eastAsia="en-IN"/>
              </w:rPr>
              <w:t xml:space="preserve">              coords.append(math.floor(float(subsubelem.text)))            </w:t>
            </w:r>
          </w:p>
          <w:p w14:paraId="744A279D" w14:textId="77777777" w:rsidR="00F15942" w:rsidRPr="00F15942" w:rsidRDefault="00F15942" w:rsidP="00F15942">
            <w:pPr>
              <w:rPr>
                <w:lang w:val="en-IN" w:eastAsia="en-IN"/>
              </w:rPr>
            </w:pPr>
            <w:r w:rsidRPr="00F15942">
              <w:rPr>
                <w:lang w:val="en-IN" w:eastAsia="en-IN"/>
              </w:rPr>
              <w:lastRenderedPageBreak/>
              <w:t xml:space="preserve">            else:             </w:t>
            </w:r>
          </w:p>
          <w:p w14:paraId="5BDE953D" w14:textId="77777777" w:rsidR="00F15942" w:rsidRPr="00F15942" w:rsidRDefault="00F15942" w:rsidP="00F15942">
            <w:pPr>
              <w:rPr>
                <w:lang w:val="en-IN" w:eastAsia="en-IN"/>
              </w:rPr>
            </w:pPr>
            <w:r w:rsidRPr="00F15942">
              <w:rPr>
                <w:lang w:val="en-IN" w:eastAsia="en-IN"/>
              </w:rPr>
              <w:t xml:space="preserve">             coords.append(math.ceil(float(subsubelem.text)))            </w:t>
            </w:r>
          </w:p>
          <w:p w14:paraId="051031E3" w14:textId="77777777" w:rsidR="00F15942" w:rsidRPr="00F15942" w:rsidRDefault="00F15942" w:rsidP="00F15942">
            <w:pPr>
              <w:rPr>
                <w:lang w:val="en-IN" w:eastAsia="en-IN"/>
              </w:rPr>
            </w:pPr>
            <w:r w:rsidRPr="00F15942">
              <w:rPr>
                <w:lang w:val="en-IN" w:eastAsia="en-IN"/>
              </w:rPr>
              <w:t xml:space="preserve">      </w:t>
            </w:r>
          </w:p>
          <w:p w14:paraId="59567415" w14:textId="77777777" w:rsidR="00F15942" w:rsidRPr="00F15942" w:rsidRDefault="00F15942" w:rsidP="00F15942">
            <w:pPr>
              <w:rPr>
                <w:lang w:val="en-IN" w:eastAsia="en-IN"/>
              </w:rPr>
            </w:pPr>
            <w:r w:rsidRPr="00F15942">
              <w:rPr>
                <w:lang w:val="en-IN" w:eastAsia="en-IN"/>
              </w:rPr>
              <w:t xml:space="preserve">      if  coords[0]&gt;=coords[2] or coords[1] &gt;= coords[3] :</w:t>
            </w:r>
          </w:p>
          <w:p w14:paraId="64B02052" w14:textId="77777777" w:rsidR="00F15942" w:rsidRPr="00F15942" w:rsidRDefault="00F15942" w:rsidP="00F15942">
            <w:pPr>
              <w:rPr>
                <w:lang w:val="en-IN" w:eastAsia="en-IN"/>
              </w:rPr>
            </w:pPr>
            <w:r w:rsidRPr="00F15942">
              <w:rPr>
                <w:lang w:val="en-IN" w:eastAsia="en-IN"/>
              </w:rPr>
              <w:t xml:space="preserve">              continue </w:t>
            </w:r>
          </w:p>
          <w:p w14:paraId="53D4C9B2" w14:textId="77777777" w:rsidR="00F15942" w:rsidRPr="00F15942" w:rsidRDefault="00F15942" w:rsidP="00F15942">
            <w:pPr>
              <w:rPr>
                <w:lang w:val="en-IN" w:eastAsia="en-IN"/>
              </w:rPr>
            </w:pPr>
            <w:r w:rsidRPr="00F15942">
              <w:rPr>
                <w:lang w:val="en-IN" w:eastAsia="en-IN"/>
              </w:rPr>
              <w:t xml:space="preserve">          </w:t>
            </w:r>
          </w:p>
          <w:p w14:paraId="254A9EB0" w14:textId="77777777" w:rsidR="00F15942" w:rsidRPr="00F15942" w:rsidRDefault="00F15942" w:rsidP="00F15942">
            <w:pPr>
              <w:rPr>
                <w:lang w:val="en-IN" w:eastAsia="en-IN"/>
              </w:rPr>
            </w:pPr>
            <w:r w:rsidRPr="00F15942">
              <w:rPr>
                <w:lang w:val="en-IN" w:eastAsia="en-IN"/>
              </w:rPr>
              <w:t xml:space="preserve">      if   coords[2]&lt;=coords[0] or coords[3]&lt;=coords[1]  :</w:t>
            </w:r>
          </w:p>
          <w:p w14:paraId="3AB6846E" w14:textId="77777777" w:rsidR="00F15942" w:rsidRPr="00F15942" w:rsidRDefault="00F15942" w:rsidP="00F15942">
            <w:pPr>
              <w:rPr>
                <w:lang w:val="en-IN" w:eastAsia="en-IN"/>
              </w:rPr>
            </w:pPr>
            <w:r w:rsidRPr="00F15942">
              <w:rPr>
                <w:lang w:val="en-IN" w:eastAsia="en-IN"/>
              </w:rPr>
              <w:t xml:space="preserve">              continue      </w:t>
            </w:r>
          </w:p>
          <w:p w14:paraId="0703362C" w14:textId="77777777" w:rsidR="00F15942" w:rsidRPr="00F15942" w:rsidRDefault="00F15942" w:rsidP="00F15942">
            <w:pPr>
              <w:rPr>
                <w:lang w:val="en-IN" w:eastAsia="en-IN"/>
              </w:rPr>
            </w:pPr>
            <w:r w:rsidRPr="00F15942">
              <w:rPr>
                <w:lang w:val="en-IN" w:eastAsia="en-IN"/>
              </w:rPr>
              <w:t xml:space="preserve">      </w:t>
            </w:r>
          </w:p>
          <w:p w14:paraId="2141F108" w14:textId="77777777" w:rsidR="00F15942" w:rsidRPr="00F15942" w:rsidRDefault="00F15942" w:rsidP="00F15942">
            <w:pPr>
              <w:rPr>
                <w:lang w:val="en-IN" w:eastAsia="en-IN"/>
              </w:rPr>
            </w:pPr>
            <w:r w:rsidRPr="00F15942">
              <w:rPr>
                <w:lang w:val="en-IN" w:eastAsia="en-IN"/>
              </w:rPr>
              <w:t xml:space="preserve">      item = [file_name] + coords + [obj_name]      </w:t>
            </w:r>
          </w:p>
          <w:p w14:paraId="79C87879" w14:textId="77777777" w:rsidR="00F15942" w:rsidRPr="00F15942" w:rsidRDefault="00F15942" w:rsidP="00F15942">
            <w:pPr>
              <w:rPr>
                <w:lang w:val="en-IN" w:eastAsia="en-IN"/>
              </w:rPr>
            </w:pPr>
            <w:r w:rsidRPr="00F15942">
              <w:rPr>
                <w:lang w:val="en-IN" w:eastAsia="en-IN"/>
              </w:rPr>
              <w:t xml:space="preserve">      annotations.append(item)</w:t>
            </w:r>
          </w:p>
          <w:p w14:paraId="1AC2BF7B" w14:textId="77777777" w:rsidR="00F15942" w:rsidRPr="00F15942" w:rsidRDefault="00F15942" w:rsidP="00F15942">
            <w:pPr>
              <w:rPr>
                <w:lang w:val="en-IN" w:eastAsia="en-IN"/>
              </w:rPr>
            </w:pPr>
            <w:r w:rsidRPr="00F15942">
              <w:rPr>
                <w:lang w:val="en-IN" w:eastAsia="en-IN"/>
              </w:rPr>
              <w:t xml:space="preserve">      classes.add(obj_name)</w:t>
            </w:r>
          </w:p>
          <w:p w14:paraId="3C389F89" w14:textId="77777777" w:rsidR="00F15942" w:rsidRPr="00F15942" w:rsidRDefault="00F15942" w:rsidP="00F15942">
            <w:pPr>
              <w:rPr>
                <w:lang w:val="en-IN" w:eastAsia="en-IN"/>
              </w:rPr>
            </w:pPr>
          </w:p>
          <w:p w14:paraId="634D1A0B" w14:textId="77777777" w:rsidR="00F15942" w:rsidRPr="00F15942" w:rsidRDefault="00F15942" w:rsidP="00F15942">
            <w:pPr>
              <w:rPr>
                <w:lang w:val="en-IN" w:eastAsia="en-IN"/>
              </w:rPr>
            </w:pPr>
            <w:r w:rsidRPr="00F15942">
              <w:rPr>
                <w:lang w:val="en-IN" w:eastAsia="en-IN"/>
              </w:rPr>
              <w:t>with open(ANNOTATIONS_FILE, 'w') as f:</w:t>
            </w:r>
          </w:p>
          <w:p w14:paraId="1FECF895" w14:textId="77777777" w:rsidR="00F15942" w:rsidRPr="00F15942" w:rsidRDefault="00F15942" w:rsidP="00F15942">
            <w:pPr>
              <w:rPr>
                <w:lang w:val="en-IN" w:eastAsia="en-IN"/>
              </w:rPr>
            </w:pPr>
            <w:r w:rsidRPr="00F15942">
              <w:rPr>
                <w:lang w:val="en-IN" w:eastAsia="en-IN"/>
              </w:rPr>
              <w:t xml:space="preserve">  writer = csv.writer(f)</w:t>
            </w:r>
          </w:p>
          <w:p w14:paraId="610924C6" w14:textId="77777777" w:rsidR="00F15942" w:rsidRPr="00F15942" w:rsidRDefault="00F15942" w:rsidP="00F15942">
            <w:pPr>
              <w:rPr>
                <w:lang w:val="en-IN" w:eastAsia="en-IN"/>
              </w:rPr>
            </w:pPr>
            <w:r w:rsidRPr="00F15942">
              <w:rPr>
                <w:lang w:val="en-IN" w:eastAsia="en-IN"/>
              </w:rPr>
              <w:t xml:space="preserve">  writer.writerows(annotations)</w:t>
            </w:r>
          </w:p>
          <w:p w14:paraId="36D4A60F" w14:textId="77777777" w:rsidR="00F15942" w:rsidRPr="00F15942" w:rsidRDefault="00F15942" w:rsidP="00F15942">
            <w:pPr>
              <w:rPr>
                <w:lang w:val="en-IN" w:eastAsia="en-IN"/>
              </w:rPr>
            </w:pPr>
          </w:p>
          <w:p w14:paraId="16F35708" w14:textId="77777777" w:rsidR="00F15942" w:rsidRPr="00F15942" w:rsidRDefault="00F15942" w:rsidP="00F15942">
            <w:pPr>
              <w:rPr>
                <w:lang w:val="en-IN" w:eastAsia="en-IN"/>
              </w:rPr>
            </w:pPr>
            <w:r w:rsidRPr="00F15942">
              <w:rPr>
                <w:lang w:val="en-IN" w:eastAsia="en-IN"/>
              </w:rPr>
              <w:t>with open(CLASSES_FILE, 'w') as f:</w:t>
            </w:r>
          </w:p>
          <w:p w14:paraId="105E8F9F" w14:textId="77777777" w:rsidR="00F15942" w:rsidRPr="00F15942" w:rsidRDefault="00F15942" w:rsidP="00F15942">
            <w:pPr>
              <w:rPr>
                <w:lang w:val="en-IN" w:eastAsia="en-IN"/>
              </w:rPr>
            </w:pPr>
            <w:r w:rsidRPr="00F15942">
              <w:rPr>
                <w:lang w:val="en-IN" w:eastAsia="en-IN"/>
              </w:rPr>
              <w:t xml:space="preserve">  for i, line in enumerate(classes):</w:t>
            </w:r>
          </w:p>
          <w:p w14:paraId="00FFAA72" w14:textId="16B885B4" w:rsidR="00F15942" w:rsidRPr="00F15942" w:rsidRDefault="00F15942" w:rsidP="00F15942">
            <w:pPr>
              <w:rPr>
                <w:lang w:val="en-IN" w:eastAsia="en-IN"/>
              </w:rPr>
            </w:pPr>
            <w:r w:rsidRPr="00F15942">
              <w:rPr>
                <w:lang w:val="en-IN" w:eastAsia="en-IN"/>
              </w:rPr>
              <w:t xml:space="preserve">      f.write('{},{}\n'.format(line,i))</w:t>
            </w:r>
          </w:p>
        </w:tc>
      </w:tr>
    </w:tbl>
    <w:p w14:paraId="176D0937" w14:textId="0BBA312E" w:rsidR="00F15942" w:rsidRPr="00F15942" w:rsidRDefault="00F15942" w:rsidP="00F15942">
      <w:pPr>
        <w:jc w:val="both"/>
        <w:rPr>
          <w:rFonts w:ascii="Georgia" w:eastAsia="Times New Roman" w:hAnsi="Georgia" w:cs="Times New Roman"/>
          <w:spacing w:val="-1"/>
          <w:sz w:val="28"/>
          <w:szCs w:val="28"/>
          <w:lang w:val="en-IN" w:eastAsia="en-IN"/>
        </w:rPr>
      </w:pPr>
      <w:r>
        <w:rPr>
          <w:rFonts w:ascii="Georgia" w:eastAsia="Times New Roman" w:hAnsi="Georgia" w:cs="Times New Roman"/>
          <w:spacing w:val="-1"/>
          <w:sz w:val="28"/>
          <w:szCs w:val="28"/>
          <w:lang w:val="en-IN" w:eastAsia="en-IN"/>
        </w:rPr>
        <w:lastRenderedPageBreak/>
        <w:t xml:space="preserve">          </w:t>
      </w:r>
    </w:p>
    <w:p w14:paraId="4B78AA55" w14:textId="77777777" w:rsidR="00C928DF" w:rsidRPr="00C928DF" w:rsidRDefault="00C928DF" w:rsidP="00C928DF"/>
    <w:p w14:paraId="6F2B62D5" w14:textId="77777777" w:rsidR="00B10900" w:rsidRDefault="00B10900" w:rsidP="00B10900"/>
    <w:p w14:paraId="6E7B6B0E" w14:textId="47420F19" w:rsidR="000F0D71" w:rsidRDefault="006F5B4C" w:rsidP="000F0D71">
      <w:pPr>
        <w:pStyle w:val="Heading1"/>
        <w:tabs>
          <w:tab w:val="right" w:pos="9360"/>
        </w:tabs>
      </w:pPr>
      <w:bookmarkStart w:id="7" w:name="_Toc24717287"/>
      <w:r>
        <w:t>Anchors parameters</w:t>
      </w:r>
      <w:bookmarkEnd w:id="7"/>
    </w:p>
    <w:p w14:paraId="4550D0C3" w14:textId="77777777" w:rsidR="00FD33A6" w:rsidRPr="00FD33A6" w:rsidRDefault="00FD33A6" w:rsidP="00FD33A6">
      <w:pPr>
        <w:pStyle w:val="ListParagraph"/>
        <w:numPr>
          <w:ilvl w:val="0"/>
          <w:numId w:val="42"/>
        </w:numPr>
        <w:rPr>
          <w:rFonts w:ascii="Georgia" w:eastAsia="Times New Roman" w:hAnsi="Georgia" w:cs="Times New Roman"/>
          <w:spacing w:val="-1"/>
          <w:sz w:val="28"/>
          <w:szCs w:val="28"/>
          <w:lang w:val="en-IN" w:eastAsia="en-IN"/>
        </w:rPr>
      </w:pPr>
      <w:r w:rsidRPr="00FD33A6">
        <w:rPr>
          <w:rFonts w:ascii="Georgia" w:eastAsia="Times New Roman" w:hAnsi="Georgia" w:cs="Times New Roman"/>
          <w:spacing w:val="-1"/>
          <w:sz w:val="28"/>
          <w:szCs w:val="28"/>
          <w:lang w:val="en-IN" w:eastAsia="en-IN"/>
        </w:rPr>
        <w:t>Anchor parameters are used to decide how anchor boxes will be generated for the model.</w:t>
      </w:r>
    </w:p>
    <w:p w14:paraId="4C49FA8A" w14:textId="4865AC32" w:rsidR="00FD33A6" w:rsidRPr="00FD33A6" w:rsidRDefault="00FD33A6" w:rsidP="00FD33A6">
      <w:pPr>
        <w:pStyle w:val="ListParagraph"/>
        <w:numPr>
          <w:ilvl w:val="0"/>
          <w:numId w:val="42"/>
        </w:numPr>
        <w:rPr>
          <w:rFonts w:ascii="Georgia" w:eastAsia="Times New Roman" w:hAnsi="Georgia" w:cs="Times New Roman"/>
          <w:spacing w:val="-1"/>
          <w:sz w:val="28"/>
          <w:szCs w:val="28"/>
          <w:lang w:val="en-IN" w:eastAsia="en-IN"/>
        </w:rPr>
      </w:pPr>
      <w:r w:rsidRPr="00FD33A6">
        <w:rPr>
          <w:rFonts w:ascii="Georgia" w:eastAsia="Times New Roman" w:hAnsi="Georgia" w:cs="Times New Roman"/>
          <w:spacing w:val="-1"/>
          <w:sz w:val="28"/>
          <w:szCs w:val="28"/>
          <w:lang w:val="en-IN" w:eastAsia="en-IN"/>
        </w:rPr>
        <w:t>As we're dealing mostly small boxes with can be highly elongated, we'll change ratios and scales to fit our needs.</w:t>
      </w:r>
    </w:p>
    <w:tbl>
      <w:tblPr>
        <w:tblpPr w:leftFromText="180" w:rightFromText="180" w:vertAnchor="text" w:horzAnchor="margin" w:tblpY="-479"/>
        <w:tblW w:w="10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23"/>
      </w:tblGrid>
      <w:tr w:rsidR="00FD33A6" w14:paraId="7C444EDA" w14:textId="77777777" w:rsidTr="00FD33A6">
        <w:trPr>
          <w:trHeight w:val="348"/>
        </w:trPr>
        <w:tc>
          <w:tcPr>
            <w:tcW w:w="10523" w:type="dxa"/>
            <w:tcBorders>
              <w:bottom w:val="single" w:sz="4" w:space="0" w:color="auto"/>
            </w:tcBorders>
          </w:tcPr>
          <w:p w14:paraId="5287339B" w14:textId="77777777" w:rsidR="00FD33A6" w:rsidRDefault="00FD33A6" w:rsidP="00FD33A6">
            <w:r>
              <w:lastRenderedPageBreak/>
              <w:t>with open('config.ini','w') as f:    f.write('[anchor_parameters]\nsizes   = 16 32 64 128 256 512\nstrides = 8 16 32 64 128\nratios  = 0.001 0.1 0.442 0.476 0.5 1.0 2.102 2.26 3 4\nscales  =0.1 0.2 0.3 0.4 0.498 0.506 0.625 0.639 1 1.2 1.6 1.8\n')</w:t>
            </w:r>
          </w:p>
          <w:p w14:paraId="27D39D3F" w14:textId="77777777" w:rsidR="00FD33A6" w:rsidRDefault="00FD33A6" w:rsidP="00FD33A6"/>
        </w:tc>
      </w:tr>
    </w:tbl>
    <w:p w14:paraId="1F22CE86" w14:textId="6CFAFFD4" w:rsidR="006F5B4C" w:rsidRDefault="006F5B4C" w:rsidP="006F5B4C"/>
    <w:p w14:paraId="74355AE1" w14:textId="77777777" w:rsidR="00FD33A6" w:rsidRDefault="00FD33A6" w:rsidP="006F5B4C"/>
    <w:p w14:paraId="15DF6BCE" w14:textId="0C716177" w:rsidR="00A16911" w:rsidRDefault="00FD33A6" w:rsidP="004C27B5">
      <w:pPr>
        <w:pStyle w:val="Heading1"/>
        <w:tabs>
          <w:tab w:val="right" w:pos="9360"/>
        </w:tabs>
      </w:pPr>
      <w:bookmarkStart w:id="8" w:name="_Toc24717288"/>
      <w:r w:rsidRPr="00FD33A6">
        <w:t>Some Hyperparameters</w:t>
      </w:r>
      <w:bookmarkEnd w:id="8"/>
    </w:p>
    <w:p w14:paraId="0637326F" w14:textId="7BA0D3C1" w:rsidR="00FD33A6" w:rsidRPr="00363D85" w:rsidRDefault="00FD33A6" w:rsidP="00363D85">
      <w:pPr>
        <w:pStyle w:val="ListParagraph"/>
        <w:numPr>
          <w:ilvl w:val="0"/>
          <w:numId w:val="43"/>
        </w:numPr>
        <w:rPr>
          <w:rFonts w:ascii="Helvetica" w:hAnsi="Helvetica" w:cs="Helvetica"/>
          <w:color w:val="000000"/>
          <w:sz w:val="28"/>
          <w:szCs w:val="28"/>
          <w:shd w:val="clear" w:color="auto" w:fill="FFFFFF"/>
        </w:rPr>
      </w:pPr>
      <w:r w:rsidRPr="00363D85">
        <w:rPr>
          <w:rFonts w:ascii="Helvetica" w:hAnsi="Helvetica" w:cs="Helvetica"/>
          <w:color w:val="000000"/>
          <w:sz w:val="28"/>
          <w:szCs w:val="28"/>
          <w:shd w:val="clear" w:color="auto" w:fill="FFFFFF"/>
        </w:rPr>
        <w:t>We will rescale our images to 672x672 for better precision</w:t>
      </w:r>
    </w:p>
    <w:p w14:paraId="63E896E9" w14:textId="77777777" w:rsidR="00FD33A6" w:rsidRPr="00FD33A6" w:rsidRDefault="00FD33A6" w:rsidP="00FD33A6"/>
    <w:tbl>
      <w:tblPr>
        <w:tblW w:w="104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6"/>
      </w:tblGrid>
      <w:tr w:rsidR="00FD33A6" w14:paraId="301E1828" w14:textId="77777777" w:rsidTr="00FD33A6">
        <w:trPr>
          <w:trHeight w:val="1128"/>
        </w:trPr>
        <w:tc>
          <w:tcPr>
            <w:tcW w:w="10416" w:type="dxa"/>
          </w:tcPr>
          <w:p w14:paraId="3CA89BC4" w14:textId="77777777" w:rsidR="00FD33A6" w:rsidRDefault="00FD33A6" w:rsidP="00FD33A6">
            <w:pPr>
              <w:tabs>
                <w:tab w:val="left" w:pos="996"/>
              </w:tabs>
            </w:pPr>
            <w:r>
              <w:t>b = backbone('resnet50')</w:t>
            </w:r>
          </w:p>
          <w:p w14:paraId="2B6C85A5" w14:textId="77777777" w:rsidR="00FD33A6" w:rsidRDefault="00FD33A6" w:rsidP="00FD33A6">
            <w:pPr>
              <w:tabs>
                <w:tab w:val="left" w:pos="996"/>
              </w:tabs>
            </w:pPr>
          </w:p>
          <w:p w14:paraId="7D4FE3CE" w14:textId="77777777" w:rsidR="00FD33A6" w:rsidRDefault="00FD33A6" w:rsidP="00FD33A6">
            <w:pPr>
              <w:tabs>
                <w:tab w:val="left" w:pos="996"/>
              </w:tabs>
            </w:pPr>
            <w:r>
              <w:t>class args:</w:t>
            </w:r>
          </w:p>
          <w:p w14:paraId="7CE34002" w14:textId="77777777" w:rsidR="00FD33A6" w:rsidRDefault="00FD33A6" w:rsidP="00FD33A6">
            <w:pPr>
              <w:tabs>
                <w:tab w:val="left" w:pos="996"/>
              </w:tabs>
            </w:pPr>
            <w:r>
              <w:t xml:space="preserve">    batch_size =2</w:t>
            </w:r>
          </w:p>
          <w:p w14:paraId="351B7567" w14:textId="77777777" w:rsidR="00FD33A6" w:rsidRDefault="00FD33A6" w:rsidP="00FD33A6">
            <w:pPr>
              <w:tabs>
                <w:tab w:val="left" w:pos="996"/>
              </w:tabs>
            </w:pPr>
            <w:r>
              <w:t xml:space="preserve">    #64</w:t>
            </w:r>
          </w:p>
          <w:p w14:paraId="7973C0D0" w14:textId="77777777" w:rsidR="00FD33A6" w:rsidRDefault="00FD33A6" w:rsidP="00FD33A6">
            <w:pPr>
              <w:tabs>
                <w:tab w:val="left" w:pos="996"/>
              </w:tabs>
            </w:pPr>
            <w:r>
              <w:t xml:space="preserve">    config = read_config_file('config1111.ini')</w:t>
            </w:r>
          </w:p>
          <w:p w14:paraId="68B8E7F1" w14:textId="77777777" w:rsidR="00FD33A6" w:rsidRDefault="00FD33A6" w:rsidP="00FD33A6">
            <w:pPr>
              <w:tabs>
                <w:tab w:val="left" w:pos="996"/>
              </w:tabs>
            </w:pPr>
            <w:r>
              <w:t xml:space="preserve">    #config=True</w:t>
            </w:r>
          </w:p>
          <w:p w14:paraId="18A6F679" w14:textId="77777777" w:rsidR="00FD33A6" w:rsidRDefault="00FD33A6" w:rsidP="00FD33A6">
            <w:pPr>
              <w:tabs>
                <w:tab w:val="left" w:pos="996"/>
              </w:tabs>
            </w:pPr>
            <w:r>
              <w:t xml:space="preserve">    random_transform = True # Image augmentation</w:t>
            </w:r>
          </w:p>
          <w:p w14:paraId="584A4557" w14:textId="77777777" w:rsidR="00FD33A6" w:rsidRDefault="00FD33A6" w:rsidP="00FD33A6">
            <w:pPr>
              <w:tabs>
                <w:tab w:val="left" w:pos="996"/>
              </w:tabs>
            </w:pPr>
            <w:r>
              <w:t xml:space="preserve">    annotations = "C:\\Users\\Pawan\\Documents\\ML\\annotations_train_modified2.csv"</w:t>
            </w:r>
          </w:p>
          <w:p w14:paraId="3452FC17" w14:textId="77777777" w:rsidR="00FD33A6" w:rsidRDefault="00FD33A6" w:rsidP="00FD33A6">
            <w:pPr>
              <w:tabs>
                <w:tab w:val="left" w:pos="996"/>
              </w:tabs>
            </w:pPr>
            <w:r>
              <w:t xml:space="preserve">    val_annotations = "C:\\Users\\Pawan\\Documents\\ML\\annotations_test_modified2.csv"</w:t>
            </w:r>
          </w:p>
          <w:p w14:paraId="6E9DBDE4" w14:textId="77777777" w:rsidR="00FD33A6" w:rsidRDefault="00FD33A6" w:rsidP="00FD33A6">
            <w:pPr>
              <w:tabs>
                <w:tab w:val="left" w:pos="996"/>
              </w:tabs>
            </w:pPr>
            <w:r>
              <w:t xml:space="preserve">    no_resize=False</w:t>
            </w:r>
          </w:p>
          <w:p w14:paraId="348AD53B" w14:textId="77777777" w:rsidR="00FD33A6" w:rsidRDefault="00FD33A6" w:rsidP="00FD33A6">
            <w:pPr>
              <w:tabs>
                <w:tab w:val="left" w:pos="996"/>
              </w:tabs>
            </w:pPr>
            <w:r>
              <w:t xml:space="preserve">    classes = "C:\\Users\\Pawan\\Documents\\ML\\classes_train_modified2.csv"</w:t>
            </w:r>
          </w:p>
          <w:p w14:paraId="4D230695" w14:textId="77777777" w:rsidR="00FD33A6" w:rsidRDefault="00FD33A6" w:rsidP="00FD33A6">
            <w:pPr>
              <w:tabs>
                <w:tab w:val="left" w:pos="996"/>
              </w:tabs>
            </w:pPr>
            <w:r>
              <w:t xml:space="preserve">    image_min_side = 672</w:t>
            </w:r>
          </w:p>
          <w:p w14:paraId="53C06D47" w14:textId="77777777" w:rsidR="00FD33A6" w:rsidRDefault="00FD33A6" w:rsidP="00FD33A6">
            <w:pPr>
              <w:tabs>
                <w:tab w:val="left" w:pos="996"/>
              </w:tabs>
            </w:pPr>
            <w:r>
              <w:t xml:space="preserve">    image_max_side = 672</w:t>
            </w:r>
          </w:p>
          <w:p w14:paraId="182D0CE5" w14:textId="77777777" w:rsidR="00FD33A6" w:rsidRDefault="00FD33A6" w:rsidP="00FD33A6">
            <w:pPr>
              <w:tabs>
                <w:tab w:val="left" w:pos="996"/>
              </w:tabs>
            </w:pPr>
            <w:r>
              <w:t xml:space="preserve">    dataset_type = 'csv'</w:t>
            </w:r>
          </w:p>
          <w:p w14:paraId="13546757" w14:textId="77777777" w:rsidR="00FD33A6" w:rsidRDefault="00FD33A6" w:rsidP="00FD33A6">
            <w:pPr>
              <w:tabs>
                <w:tab w:val="left" w:pos="996"/>
              </w:tabs>
            </w:pPr>
            <w:r>
              <w:t xml:space="preserve">    tensorboard_dir = 'C:\\Users\\Pawan\\Documents\\Tensorboard'</w:t>
            </w:r>
          </w:p>
          <w:p w14:paraId="280D2649" w14:textId="77777777" w:rsidR="00FD33A6" w:rsidRDefault="00FD33A6" w:rsidP="00FD33A6">
            <w:pPr>
              <w:tabs>
                <w:tab w:val="left" w:pos="996"/>
              </w:tabs>
            </w:pPr>
            <w:r>
              <w:t xml:space="preserve">    evaluation = True</w:t>
            </w:r>
          </w:p>
          <w:p w14:paraId="1B828268" w14:textId="77777777" w:rsidR="00FD33A6" w:rsidRDefault="00FD33A6" w:rsidP="00FD33A6">
            <w:pPr>
              <w:tabs>
                <w:tab w:val="left" w:pos="996"/>
              </w:tabs>
            </w:pPr>
            <w:r>
              <w:t xml:space="preserve">    snapshots = True</w:t>
            </w:r>
          </w:p>
          <w:p w14:paraId="78D198FC" w14:textId="77777777" w:rsidR="00FD33A6" w:rsidRDefault="00FD33A6" w:rsidP="00FD33A6">
            <w:pPr>
              <w:tabs>
                <w:tab w:val="left" w:pos="996"/>
              </w:tabs>
            </w:pPr>
            <w:r>
              <w:t xml:space="preserve">    snapshot_path = "C:\\Users\\Pawan\\Documents\\ML\\snapshots12"</w:t>
            </w:r>
          </w:p>
          <w:p w14:paraId="1BE6E725" w14:textId="77777777" w:rsidR="00FD33A6" w:rsidRDefault="00FD33A6" w:rsidP="00FD33A6">
            <w:pPr>
              <w:tabs>
                <w:tab w:val="left" w:pos="996"/>
              </w:tabs>
            </w:pPr>
            <w:r>
              <w:t xml:space="preserve">    backbone = 'resnet50'</w:t>
            </w:r>
          </w:p>
          <w:p w14:paraId="043E49FE" w14:textId="77777777" w:rsidR="00FD33A6" w:rsidRDefault="00FD33A6" w:rsidP="00FD33A6">
            <w:pPr>
              <w:tabs>
                <w:tab w:val="left" w:pos="996"/>
              </w:tabs>
            </w:pPr>
            <w:r>
              <w:lastRenderedPageBreak/>
              <w:t xml:space="preserve">    #epochs = 70</w:t>
            </w:r>
          </w:p>
          <w:p w14:paraId="64A936B1" w14:textId="77777777" w:rsidR="00FD33A6" w:rsidRDefault="00FD33A6" w:rsidP="00FD33A6">
            <w:pPr>
              <w:tabs>
                <w:tab w:val="left" w:pos="996"/>
              </w:tabs>
            </w:pPr>
            <w:r>
              <w:t xml:space="preserve">    epochs = 70</w:t>
            </w:r>
          </w:p>
          <w:p w14:paraId="4AA3FE97" w14:textId="77777777" w:rsidR="00FD33A6" w:rsidRDefault="00FD33A6" w:rsidP="00FD33A6">
            <w:pPr>
              <w:tabs>
                <w:tab w:val="left" w:pos="996"/>
              </w:tabs>
            </w:pPr>
            <w:r>
              <w:t xml:space="preserve">    steps = 10755//(batch_size)</w:t>
            </w:r>
          </w:p>
          <w:p w14:paraId="106ABBFA" w14:textId="77777777" w:rsidR="00FD33A6" w:rsidRDefault="00FD33A6" w:rsidP="00FD33A6">
            <w:pPr>
              <w:tabs>
                <w:tab w:val="left" w:pos="996"/>
              </w:tabs>
            </w:pPr>
            <w:r>
              <w:t xml:space="preserve">    weighted_average = True</w:t>
            </w:r>
          </w:p>
          <w:p w14:paraId="69BA267B" w14:textId="77777777" w:rsidR="00FD33A6" w:rsidRDefault="00FD33A6" w:rsidP="00FD33A6">
            <w:pPr>
              <w:tabs>
                <w:tab w:val="left" w:pos="996"/>
              </w:tabs>
            </w:pPr>
            <w:r>
              <w:t xml:space="preserve">    gpu=0  </w:t>
            </w:r>
          </w:p>
          <w:p w14:paraId="25633386" w14:textId="77777777" w:rsidR="00FD33A6" w:rsidRDefault="00FD33A6" w:rsidP="00FD33A6">
            <w:pPr>
              <w:tabs>
                <w:tab w:val="left" w:pos="996"/>
              </w:tabs>
            </w:pPr>
            <w:r>
              <w:t xml:space="preserve">    resize=True</w:t>
            </w:r>
          </w:p>
          <w:p w14:paraId="69BC524D" w14:textId="77777777" w:rsidR="00FD33A6" w:rsidRDefault="00FD33A6" w:rsidP="00FD33A6">
            <w:pPr>
              <w:tabs>
                <w:tab w:val="left" w:pos="996"/>
              </w:tabs>
            </w:pPr>
            <w:r>
              <w:t xml:space="preserve">    </w:t>
            </w:r>
          </w:p>
          <w:p w14:paraId="78AE3DC5" w14:textId="77777777" w:rsidR="00FD33A6" w:rsidRDefault="00FD33A6" w:rsidP="00FD33A6">
            <w:pPr>
              <w:tabs>
                <w:tab w:val="left" w:pos="996"/>
              </w:tabs>
            </w:pPr>
            <w:r>
              <w:t xml:space="preserve">    </w:t>
            </w:r>
          </w:p>
          <w:p w14:paraId="730C0B65" w14:textId="4F849AB0" w:rsidR="00FD33A6" w:rsidRDefault="00FD33A6" w:rsidP="00FD33A6">
            <w:pPr>
              <w:tabs>
                <w:tab w:val="left" w:pos="996"/>
              </w:tabs>
            </w:pPr>
            <w:r>
              <w:t>train_gen,valid_gen = create_generators(args,b.preprocess_image)</w:t>
            </w:r>
            <w:r>
              <w:tab/>
            </w:r>
          </w:p>
        </w:tc>
      </w:tr>
    </w:tbl>
    <w:p w14:paraId="3014492E" w14:textId="06999DA0" w:rsidR="003E71EA" w:rsidRDefault="003E71EA" w:rsidP="003E71EA">
      <w:pPr>
        <w:pStyle w:val="Heading1"/>
      </w:pPr>
      <w:bookmarkStart w:id="9" w:name="_Toc24717289"/>
      <w:r w:rsidRPr="003E71EA">
        <w:lastRenderedPageBreak/>
        <w:t>Image Augmentation</w:t>
      </w:r>
      <w:bookmarkEnd w:id="9"/>
    </w:p>
    <w:p w14:paraId="5DFA337C" w14:textId="7F9B3C94" w:rsidR="003E71EA" w:rsidRPr="00363D85" w:rsidRDefault="003E71EA" w:rsidP="00363D85">
      <w:pPr>
        <w:pStyle w:val="ListParagraph"/>
        <w:numPr>
          <w:ilvl w:val="0"/>
          <w:numId w:val="44"/>
        </w:numPr>
        <w:rPr>
          <w:rFonts w:ascii="Helvetica" w:hAnsi="Helvetica" w:cs="Helvetica"/>
          <w:color w:val="000000"/>
          <w:sz w:val="28"/>
          <w:szCs w:val="28"/>
          <w:shd w:val="clear" w:color="auto" w:fill="FFFFFF"/>
        </w:rPr>
      </w:pPr>
      <w:r w:rsidRPr="00363D85">
        <w:rPr>
          <w:rFonts w:ascii="Georgia" w:hAnsi="Georgia" w:cs="Helvetica"/>
          <w:color w:val="000000"/>
          <w:sz w:val="28"/>
          <w:szCs w:val="28"/>
          <w:shd w:val="clear" w:color="auto" w:fill="FFFFFF"/>
        </w:rPr>
        <w:t>In addition to augmentations already done by keras-retinanet </w:t>
      </w:r>
      <w:hyperlink r:id="rId19" w:anchor="L227" w:history="1">
        <w:r w:rsidRPr="00363D85">
          <w:rPr>
            <w:rStyle w:val="Hyperlink"/>
            <w:rFonts w:ascii="Georgia" w:hAnsi="Georgia" w:cs="Helvetica"/>
            <w:color w:val="0088CC"/>
            <w:sz w:val="28"/>
            <w:szCs w:val="28"/>
            <w:shd w:val="clear" w:color="auto" w:fill="FFFFFF"/>
          </w:rPr>
          <w:t>here</w:t>
        </w:r>
      </w:hyperlink>
      <w:r w:rsidRPr="00363D85">
        <w:rPr>
          <w:rFonts w:ascii="Georgia" w:hAnsi="Georgia" w:cs="Helvetica"/>
          <w:color w:val="000000"/>
          <w:sz w:val="28"/>
          <w:szCs w:val="28"/>
          <w:shd w:val="clear" w:color="auto" w:fill="FFFFFF"/>
        </w:rPr>
        <w:t> , we'll use a package called imgaug to further augment</w:t>
      </w:r>
      <w:r w:rsidRPr="00363D85">
        <w:rPr>
          <w:rFonts w:ascii="Helvetica" w:hAnsi="Helvetica" w:cs="Helvetica"/>
          <w:color w:val="000000"/>
          <w:sz w:val="28"/>
          <w:szCs w:val="28"/>
          <w:shd w:val="clear" w:color="auto" w:fill="FFFFFF"/>
        </w:rPr>
        <w:t xml:space="preserve"> the data.</w:t>
      </w:r>
    </w:p>
    <w:tbl>
      <w:tblPr>
        <w:tblW w:w="105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21"/>
      </w:tblGrid>
      <w:tr w:rsidR="00D90E9B" w14:paraId="3E7E7A82" w14:textId="77777777" w:rsidTr="00363D85">
        <w:trPr>
          <w:trHeight w:val="1692"/>
        </w:trPr>
        <w:tc>
          <w:tcPr>
            <w:tcW w:w="10521" w:type="dxa"/>
          </w:tcPr>
          <w:p w14:paraId="4DDC732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sometimes = lambda aug: iaa.Sometimes(0.5, aug)</w:t>
            </w:r>
          </w:p>
          <w:p w14:paraId="1D39681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Define our sequence of augmentation steps that will be applied to every image.</w:t>
            </w:r>
          </w:p>
          <w:p w14:paraId="3E5C2A67"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seq = iaa.Sequential(</w:t>
            </w:r>
          </w:p>
          <w:p w14:paraId="70D393A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7FD4262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08C8F19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Execute 1 to 9 of the following (less important) augmenters per</w:t>
            </w:r>
          </w:p>
          <w:p w14:paraId="1FE95A6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image. Don't execute all of them, as that would often be way too</w:t>
            </w:r>
          </w:p>
          <w:p w14:paraId="563E7A8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strong.</w:t>
            </w:r>
          </w:p>
          <w:p w14:paraId="35F0A8E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6C8D51E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iaa.SomeOf((1, 9),</w:t>
            </w:r>
          </w:p>
          <w:p w14:paraId="048CFC6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2FBB5595" w14:textId="77777777" w:rsidR="00363D85" w:rsidRPr="00363D85" w:rsidRDefault="00363D85" w:rsidP="00363D85">
            <w:pPr>
              <w:rPr>
                <w:rFonts w:ascii="Helvetica" w:hAnsi="Helvetica" w:cs="Helvetica"/>
                <w:color w:val="000000"/>
                <w:sz w:val="21"/>
                <w:szCs w:val="21"/>
                <w:shd w:val="clear" w:color="auto" w:fill="FFFFFF"/>
              </w:rPr>
            </w:pPr>
          </w:p>
          <w:p w14:paraId="40CEF30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Blur each image with varying strength using</w:t>
            </w:r>
          </w:p>
          <w:p w14:paraId="5E4DE20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gaussian blur (sigma between 0 and .5),</w:t>
            </w:r>
          </w:p>
          <w:p w14:paraId="6CE41C5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average/uniform blur (kernel size 1x1)</w:t>
            </w:r>
          </w:p>
          <w:p w14:paraId="06216AD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median blur (kernel size 1x1).</w:t>
            </w:r>
          </w:p>
          <w:p w14:paraId="4B0B829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lastRenderedPageBreak/>
              <w:t xml:space="preserve">                        iaa.OneOf([</w:t>
            </w:r>
          </w:p>
          <w:p w14:paraId="139E545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iaa.GaussianBlur((0,0.5)),</w:t>
            </w:r>
          </w:p>
          <w:p w14:paraId="3C176EB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iaa.AverageBlur(k=(1)),</w:t>
            </w:r>
          </w:p>
          <w:p w14:paraId="6A004BA2"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iaa.MedianBlur(k=(1)),</w:t>
            </w:r>
          </w:p>
          <w:p w14:paraId="2862732C"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63E93959" w14:textId="77777777" w:rsidR="00363D85" w:rsidRPr="00363D85" w:rsidRDefault="00363D85" w:rsidP="00363D85">
            <w:pPr>
              <w:rPr>
                <w:rFonts w:ascii="Helvetica" w:hAnsi="Helvetica" w:cs="Helvetica"/>
                <w:color w:val="000000"/>
                <w:sz w:val="21"/>
                <w:szCs w:val="21"/>
                <w:shd w:val="clear" w:color="auto" w:fill="FFFFFF"/>
              </w:rPr>
            </w:pPr>
          </w:p>
          <w:p w14:paraId="0549E76C"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Sharpen each image, overlay the result with the original</w:t>
            </w:r>
          </w:p>
          <w:p w14:paraId="7F3FD6C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image using an alpha between 0 (no sharpening) and 1</w:t>
            </w:r>
          </w:p>
          <w:p w14:paraId="4F1F612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(full sharpening effect).</w:t>
            </w:r>
          </w:p>
          <w:p w14:paraId="01DE7B9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iaa.Sharpen(alpha=(0, 0.25), lightness=(0.75, 1.5)),</w:t>
            </w:r>
          </w:p>
          <w:p w14:paraId="4F39388F" w14:textId="77777777" w:rsidR="00363D85" w:rsidRPr="00363D85" w:rsidRDefault="00363D85" w:rsidP="00363D85">
            <w:pPr>
              <w:rPr>
                <w:rFonts w:ascii="Helvetica" w:hAnsi="Helvetica" w:cs="Helvetica"/>
                <w:color w:val="000000"/>
                <w:sz w:val="21"/>
                <w:szCs w:val="21"/>
                <w:shd w:val="clear" w:color="auto" w:fill="FFFFFF"/>
              </w:rPr>
            </w:pPr>
          </w:p>
          <w:p w14:paraId="613BAFD3"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Add gaussian noise to some images.</w:t>
            </w:r>
          </w:p>
          <w:p w14:paraId="49D51562"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In 50% of these cases, the noise is randomly sampled per</w:t>
            </w:r>
          </w:p>
          <w:p w14:paraId="0EA2216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channel and pixel.</w:t>
            </w:r>
          </w:p>
          <w:p w14:paraId="7CE7325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In the other 50% of all cases it is sampled once per</w:t>
            </w:r>
          </w:p>
          <w:p w14:paraId="4C843FD3"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pixel (i.e. brightness change).</w:t>
            </w:r>
          </w:p>
          <w:p w14:paraId="08916F47"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iaa.AdditiveGaussianNoise(</w:t>
            </w:r>
          </w:p>
          <w:p w14:paraId="4E66A04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loc=0, scale=(0.0, 0.01*255), per_channel=0.5</w:t>
            </w:r>
          </w:p>
          <w:p w14:paraId="52209BF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480B2A97" w14:textId="77777777" w:rsidR="00363D85" w:rsidRPr="00363D85" w:rsidRDefault="00363D85" w:rsidP="00363D85">
            <w:pPr>
              <w:rPr>
                <w:rFonts w:ascii="Helvetica" w:hAnsi="Helvetica" w:cs="Helvetica"/>
                <w:color w:val="000000"/>
                <w:sz w:val="21"/>
                <w:szCs w:val="21"/>
                <w:shd w:val="clear" w:color="auto" w:fill="FFFFFF"/>
              </w:rPr>
            </w:pPr>
          </w:p>
          <w:p w14:paraId="6F6DCBF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Either drop randomly 1 to 10% of all pixels (i.e. set</w:t>
            </w:r>
          </w:p>
          <w:p w14:paraId="62372FF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them to black) or drop them on an image with 2-5% percent</w:t>
            </w:r>
          </w:p>
          <w:p w14:paraId="7A37807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of the original size, leading to large dropped</w:t>
            </w:r>
          </w:p>
          <w:p w14:paraId="3E48A42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rectangles.</w:t>
            </w:r>
          </w:p>
          <w:p w14:paraId="03CF6D3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iaa.OneOf([</w:t>
            </w:r>
          </w:p>
          <w:p w14:paraId="479E0ED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iaa.Dropout((0.01, 0.1), per_channel=0.5),</w:t>
            </w:r>
          </w:p>
          <w:p w14:paraId="15ACB7A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iaa.CoarseDropout(</w:t>
            </w:r>
          </w:p>
          <w:p w14:paraId="1E0E888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(0.03, 0.15), size_percent=(0.02, 0.05),</w:t>
            </w:r>
          </w:p>
          <w:p w14:paraId="2E98EE2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per_channel=0.2</w:t>
            </w:r>
          </w:p>
          <w:p w14:paraId="3BF5F83C"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6640DF0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lastRenderedPageBreak/>
              <w:t xml:space="preserve">                        ]),</w:t>
            </w:r>
          </w:p>
          <w:p w14:paraId="61B7EE98" w14:textId="77777777" w:rsidR="00363D85" w:rsidRPr="00363D85" w:rsidRDefault="00363D85" w:rsidP="00363D85">
            <w:pPr>
              <w:rPr>
                <w:rFonts w:ascii="Helvetica" w:hAnsi="Helvetica" w:cs="Helvetica"/>
                <w:color w:val="000000"/>
                <w:sz w:val="21"/>
                <w:szCs w:val="21"/>
                <w:shd w:val="clear" w:color="auto" w:fill="FFFFFF"/>
              </w:rPr>
            </w:pPr>
          </w:p>
          <w:p w14:paraId="6849372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Add a value of -5 to 5 to each pixel.</w:t>
            </w:r>
          </w:p>
          <w:p w14:paraId="5BD4B4C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iaa.Add((-5, 5), per_channel=0.5),</w:t>
            </w:r>
          </w:p>
          <w:p w14:paraId="0A27C3DC" w14:textId="77777777" w:rsidR="00363D85" w:rsidRPr="00363D85" w:rsidRDefault="00363D85" w:rsidP="00363D85">
            <w:pPr>
              <w:rPr>
                <w:rFonts w:ascii="Helvetica" w:hAnsi="Helvetica" w:cs="Helvetica"/>
                <w:color w:val="000000"/>
                <w:sz w:val="21"/>
                <w:szCs w:val="21"/>
                <w:shd w:val="clear" w:color="auto" w:fill="FFFFFF"/>
              </w:rPr>
            </w:pPr>
          </w:p>
          <w:p w14:paraId="32917DA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Change brightness of images (85-115% of original value).</w:t>
            </w:r>
          </w:p>
          <w:p w14:paraId="128F3CE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iaa.Multiply((0.85, 1.15), per_channel=0.5),</w:t>
            </w:r>
          </w:p>
          <w:p w14:paraId="1C1F2DDA" w14:textId="77777777" w:rsidR="00363D85" w:rsidRPr="00363D85" w:rsidRDefault="00363D85" w:rsidP="00363D85">
            <w:pPr>
              <w:rPr>
                <w:rFonts w:ascii="Helvetica" w:hAnsi="Helvetica" w:cs="Helvetica"/>
                <w:color w:val="000000"/>
                <w:sz w:val="21"/>
                <w:szCs w:val="21"/>
                <w:shd w:val="clear" w:color="auto" w:fill="FFFFFF"/>
              </w:rPr>
            </w:pPr>
          </w:p>
          <w:p w14:paraId="732EBAD1"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Improve or worsen the contrast of images.</w:t>
            </w:r>
          </w:p>
          <w:p w14:paraId="62C1CDB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iaa.ContrastNormalization((0.75, 1.25), per_channel=0.5),</w:t>
            </w:r>
          </w:p>
          <w:p w14:paraId="3FFE1E54" w14:textId="77777777" w:rsidR="00363D85" w:rsidRPr="00363D85" w:rsidRDefault="00363D85" w:rsidP="00363D85">
            <w:pPr>
              <w:rPr>
                <w:rFonts w:ascii="Helvetica" w:hAnsi="Helvetica" w:cs="Helvetica"/>
                <w:color w:val="000000"/>
                <w:sz w:val="21"/>
                <w:szCs w:val="21"/>
                <w:shd w:val="clear" w:color="auto" w:fill="FFFFFF"/>
              </w:rPr>
            </w:pPr>
          </w:p>
          <w:p w14:paraId="12DE5A7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Convert each image to grayscale and then overlay the</w:t>
            </w:r>
          </w:p>
          <w:p w14:paraId="7741CB9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result with the original with random alpha. I.e. remove</w:t>
            </w:r>
          </w:p>
          <w:p w14:paraId="322D495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colors with varying strengths.</w:t>
            </w:r>
          </w:p>
          <w:p w14:paraId="0E623E88"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iaa.Grayscale(alpha=(0.0, 0.25)),</w:t>
            </w:r>
          </w:p>
          <w:p w14:paraId="6A05B149" w14:textId="77777777" w:rsidR="00363D85" w:rsidRPr="00363D85" w:rsidRDefault="00363D85" w:rsidP="00363D85">
            <w:pPr>
              <w:rPr>
                <w:rFonts w:ascii="Helvetica" w:hAnsi="Helvetica" w:cs="Helvetica"/>
                <w:color w:val="000000"/>
                <w:sz w:val="21"/>
                <w:szCs w:val="21"/>
                <w:shd w:val="clear" w:color="auto" w:fill="FFFFFF"/>
              </w:rPr>
            </w:pPr>
          </w:p>
          <w:p w14:paraId="776F1B1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In some images distort local areas with varying strength.</w:t>
            </w:r>
          </w:p>
          <w:p w14:paraId="7C6FAFA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sometimes(iaa.PiecewiseAffine(scale=(0.001, 0.01)))</w:t>
            </w:r>
          </w:p>
          <w:p w14:paraId="63B17EA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2B543A9D"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do all of the above augmentations in random order</w:t>
            </w:r>
          </w:p>
          <w:p w14:paraId="5959552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random_order=True</w:t>
            </w:r>
          </w:p>
          <w:p w14:paraId="5323A063"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18CCE829"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07F3197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 do all of the above augmentations in random order</w:t>
            </w:r>
          </w:p>
          <w:p w14:paraId="14253A1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random_order=True</w:t>
            </w:r>
          </w:p>
          <w:p w14:paraId="73320C8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w:t>
            </w:r>
          </w:p>
          <w:p w14:paraId="621742CD" w14:textId="77777777" w:rsidR="00363D85" w:rsidRPr="00363D85" w:rsidRDefault="00363D85" w:rsidP="00363D85">
            <w:pPr>
              <w:rPr>
                <w:rFonts w:ascii="Helvetica" w:hAnsi="Helvetica" w:cs="Helvetica"/>
                <w:color w:val="000000"/>
                <w:sz w:val="21"/>
                <w:szCs w:val="21"/>
                <w:shd w:val="clear" w:color="auto" w:fill="FFFFFF"/>
              </w:rPr>
            </w:pPr>
          </w:p>
          <w:p w14:paraId="316A8F4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w:t>
            </w:r>
          </w:p>
          <w:p w14:paraId="6008A58F" w14:textId="77777777" w:rsidR="00363D85" w:rsidRPr="00363D85" w:rsidRDefault="00363D85" w:rsidP="00363D85">
            <w:pPr>
              <w:rPr>
                <w:rFonts w:ascii="Helvetica" w:hAnsi="Helvetica" w:cs="Helvetica"/>
                <w:color w:val="000000"/>
                <w:sz w:val="21"/>
                <w:szCs w:val="21"/>
                <w:shd w:val="clear" w:color="auto" w:fill="FFFFFF"/>
              </w:rPr>
            </w:pPr>
          </w:p>
          <w:p w14:paraId="46C4535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def augment_train_gen(train_gen,visualize=False):</w:t>
            </w:r>
          </w:p>
          <w:p w14:paraId="74BD0145"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lastRenderedPageBreak/>
              <w:t xml:space="preserve">    '''</w:t>
            </w:r>
          </w:p>
          <w:p w14:paraId="11E6B2C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Creates a generator using another generator with applied image augmentation.</w:t>
            </w:r>
          </w:p>
          <w:p w14:paraId="5A650F6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Args</w:t>
            </w:r>
          </w:p>
          <w:p w14:paraId="720CA21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train_gen  : keras-retinanet generator object.</w:t>
            </w:r>
          </w:p>
          <w:p w14:paraId="69B3CEC8"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visualize  : Boolean; False will convert bounding boxes to their anchor box targets for the model.</w:t>
            </w:r>
          </w:p>
          <w:p w14:paraId="3210BAE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t>
            </w:r>
          </w:p>
          <w:p w14:paraId="46E001F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imgs = []</w:t>
            </w:r>
          </w:p>
          <w:p w14:paraId="1AB95CB2"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boxes = []</w:t>
            </w:r>
          </w:p>
          <w:p w14:paraId="5425CFF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targets = []</w:t>
            </w:r>
          </w:p>
          <w:p w14:paraId="49A7EC27"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size = train_gen.size()</w:t>
            </w:r>
          </w:p>
          <w:p w14:paraId="4A1B819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idx = 0</w:t>
            </w:r>
          </w:p>
          <w:p w14:paraId="1C4652A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while True:</w:t>
            </w:r>
          </w:p>
          <w:p w14:paraId="50DD5BE8"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while len(imgs) &lt; args.batch_size:</w:t>
            </w:r>
          </w:p>
          <w:p w14:paraId="571BB68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image       = train_gen.load_image(idx % size)</w:t>
            </w:r>
          </w:p>
          <w:p w14:paraId="5D377FA3"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annotations = train_gen.load_annotations(idx % size)</w:t>
            </w:r>
          </w:p>
          <w:p w14:paraId="35287B7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image,annotations = train_gen.random_transform_group_entry(image,annotations)</w:t>
            </w:r>
          </w:p>
          <w:p w14:paraId="6D144EC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imgs.append(image)            </w:t>
            </w:r>
          </w:p>
          <w:p w14:paraId="3F1E1E8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boxes.append(annotations['bboxes'])</w:t>
            </w:r>
          </w:p>
          <w:p w14:paraId="0184ECFF"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targets.append(annotations)</w:t>
            </w:r>
          </w:p>
          <w:p w14:paraId="6384939A"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idx += 1</w:t>
            </w:r>
          </w:p>
          <w:p w14:paraId="701F782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if visualize:</w:t>
            </w:r>
          </w:p>
          <w:p w14:paraId="0251431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imgs = seq.augment_images(imgs)</w:t>
            </w:r>
          </w:p>
          <w:p w14:paraId="02888C6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imgs = np.array(imgs)</w:t>
            </w:r>
          </w:p>
          <w:p w14:paraId="4B7DF46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boxes = np.array(boxes)</w:t>
            </w:r>
          </w:p>
          <w:p w14:paraId="3A14EBE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yield imgs,boxes</w:t>
            </w:r>
          </w:p>
          <w:p w14:paraId="4FA9BCE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else:</w:t>
            </w:r>
          </w:p>
          <w:p w14:paraId="3DBFC8AC"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imgs = seq.augment_images(imgs)</w:t>
            </w:r>
          </w:p>
          <w:p w14:paraId="01824C86"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imgs,targets = train_gen.preprocess_group(imgs,targets)</w:t>
            </w:r>
          </w:p>
          <w:p w14:paraId="7EBE629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imgs = train_gen.compute_inputs(imgs)</w:t>
            </w:r>
          </w:p>
          <w:p w14:paraId="68D8C6EB"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targets = train_gen.compute_targets(imgs,targets)</w:t>
            </w:r>
          </w:p>
          <w:p w14:paraId="5F541430"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lastRenderedPageBreak/>
              <w:t xml:space="preserve">            imgs = np.array(imgs)</w:t>
            </w:r>
          </w:p>
          <w:p w14:paraId="37976814"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yield imgs,targets</w:t>
            </w:r>
          </w:p>
          <w:p w14:paraId="46809DA8"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imgs = []</w:t>
            </w:r>
          </w:p>
          <w:p w14:paraId="4F2D206E" w14:textId="77777777" w:rsidR="00363D85" w:rsidRPr="00363D85"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boxes = []</w:t>
            </w:r>
          </w:p>
          <w:p w14:paraId="4AEB4337" w14:textId="1141F31B" w:rsidR="00D90E9B" w:rsidRDefault="00363D85" w:rsidP="00363D85">
            <w:pPr>
              <w:rPr>
                <w:rFonts w:ascii="Helvetica" w:hAnsi="Helvetica" w:cs="Helvetica"/>
                <w:color w:val="000000"/>
                <w:sz w:val="21"/>
                <w:szCs w:val="21"/>
                <w:shd w:val="clear" w:color="auto" w:fill="FFFFFF"/>
              </w:rPr>
            </w:pPr>
            <w:r w:rsidRPr="00363D85">
              <w:rPr>
                <w:rFonts w:ascii="Helvetica" w:hAnsi="Helvetica" w:cs="Helvetica"/>
                <w:color w:val="000000"/>
                <w:sz w:val="21"/>
                <w:szCs w:val="21"/>
                <w:shd w:val="clear" w:color="auto" w:fill="FFFFFF"/>
              </w:rPr>
              <w:t xml:space="preserve">        targets = []</w:t>
            </w:r>
          </w:p>
        </w:tc>
      </w:tr>
    </w:tbl>
    <w:p w14:paraId="016FE9F0" w14:textId="3D6E4C84" w:rsidR="003E71EA" w:rsidRDefault="003E71EA" w:rsidP="003E71EA">
      <w:pPr>
        <w:rPr>
          <w:rFonts w:ascii="Helvetica" w:hAnsi="Helvetica" w:cs="Helvetica"/>
          <w:color w:val="000000"/>
          <w:sz w:val="21"/>
          <w:szCs w:val="21"/>
          <w:shd w:val="clear" w:color="auto" w:fill="FFFFFF"/>
        </w:rPr>
      </w:pPr>
    </w:p>
    <w:p w14:paraId="4B7A43DD" w14:textId="2603B5CE" w:rsidR="003E71EA" w:rsidRDefault="004823ED" w:rsidP="004823ED">
      <w:pPr>
        <w:pStyle w:val="Heading1"/>
      </w:pPr>
      <w:bookmarkStart w:id="10" w:name="_Toc24717290"/>
      <w:r w:rsidRPr="004823ED">
        <w:t>Visualize augmentations</w:t>
      </w:r>
      <w:bookmarkEnd w:id="10"/>
    </w:p>
    <w:tbl>
      <w:tblPr>
        <w:tblW w:w="10392"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2"/>
      </w:tblGrid>
      <w:tr w:rsidR="004823ED" w14:paraId="479278E4" w14:textId="77777777" w:rsidTr="004823ED">
        <w:trPr>
          <w:trHeight w:val="420"/>
        </w:trPr>
        <w:tc>
          <w:tcPr>
            <w:tcW w:w="10392" w:type="dxa"/>
          </w:tcPr>
          <w:p w14:paraId="64646EF5" w14:textId="77777777" w:rsidR="004823ED" w:rsidRDefault="004823ED" w:rsidP="004823ED">
            <w:r>
              <w:t>i = 0</w:t>
            </w:r>
          </w:p>
          <w:p w14:paraId="7C0192C1" w14:textId="77777777" w:rsidR="004823ED" w:rsidRDefault="004823ED" w:rsidP="004823ED"/>
          <w:p w14:paraId="6367E993" w14:textId="77777777" w:rsidR="004823ED" w:rsidRDefault="004823ED" w:rsidP="004823ED">
            <w:r>
              <w:t>for imgs,boxes in augment_train_gen(train_gen,visualize=True):</w:t>
            </w:r>
          </w:p>
          <w:p w14:paraId="2478A929" w14:textId="77777777" w:rsidR="004823ED" w:rsidRDefault="004823ED" w:rsidP="004823ED">
            <w:r>
              <w:t xml:space="preserve">    if i &gt; skip_batches:</w:t>
            </w:r>
          </w:p>
          <w:p w14:paraId="43FE4DEE" w14:textId="77777777" w:rsidR="004823ED" w:rsidRDefault="004823ED" w:rsidP="004823ED">
            <w:r>
              <w:t xml:space="preserve">        fig=plt.figure(figsize=(24,96))</w:t>
            </w:r>
          </w:p>
          <w:p w14:paraId="0E007A9B" w14:textId="77777777" w:rsidR="004823ED" w:rsidRDefault="004823ED" w:rsidP="004823ED">
            <w:r>
              <w:t xml:space="preserve">        columns = 2</w:t>
            </w:r>
          </w:p>
          <w:p w14:paraId="436C494D" w14:textId="77777777" w:rsidR="004823ED" w:rsidRDefault="004823ED" w:rsidP="004823ED">
            <w:r>
              <w:t xml:space="preserve">        rows = 8</w:t>
            </w:r>
          </w:p>
          <w:p w14:paraId="2C44E345" w14:textId="77777777" w:rsidR="004823ED" w:rsidRDefault="004823ED" w:rsidP="004823ED">
            <w:r>
              <w:t xml:space="preserve">        for i in range(1, columns*rows + 1):</w:t>
            </w:r>
          </w:p>
          <w:p w14:paraId="69CF8ECD" w14:textId="77777777" w:rsidR="004823ED" w:rsidRDefault="004823ED" w:rsidP="004823ED">
            <w:r>
              <w:t xml:space="preserve">            draw_boxes(imgs[i], boxes[i], (0, 255, 0), thickness=1)</w:t>
            </w:r>
          </w:p>
          <w:p w14:paraId="5AA64C47" w14:textId="77777777" w:rsidR="004823ED" w:rsidRDefault="004823ED" w:rsidP="004823ED">
            <w:r>
              <w:t xml:space="preserve">            fig.add_subplot(rows, columns, i)</w:t>
            </w:r>
          </w:p>
          <w:p w14:paraId="38C918A9" w14:textId="77777777" w:rsidR="004823ED" w:rsidRDefault="004823ED" w:rsidP="004823ED">
            <w:r>
              <w:t xml:space="preserve">            plt.imshow(cv2.cvtColor(imgs[i],cv2.COLOR_BGR2RGB))</w:t>
            </w:r>
          </w:p>
          <w:p w14:paraId="15C3CF35" w14:textId="77777777" w:rsidR="004823ED" w:rsidRDefault="004823ED" w:rsidP="004823ED">
            <w:r>
              <w:t xml:space="preserve">        plt.show()</w:t>
            </w:r>
          </w:p>
          <w:p w14:paraId="13F0E67E" w14:textId="77777777" w:rsidR="004823ED" w:rsidRDefault="004823ED" w:rsidP="004823ED">
            <w:r>
              <w:t xml:space="preserve">        </w:t>
            </w:r>
          </w:p>
          <w:p w14:paraId="1BC73921" w14:textId="77777777" w:rsidR="004823ED" w:rsidRDefault="004823ED" w:rsidP="004823ED">
            <w:r>
              <w:t xml:space="preserve">    else:</w:t>
            </w:r>
          </w:p>
          <w:p w14:paraId="083DD7F5" w14:textId="44E77A29" w:rsidR="004823ED" w:rsidRDefault="004823ED" w:rsidP="004823ED">
            <w:r>
              <w:t xml:space="preserve">        i += 1    </w:t>
            </w:r>
          </w:p>
        </w:tc>
      </w:tr>
    </w:tbl>
    <w:p w14:paraId="302C81AD" w14:textId="36779647" w:rsidR="004337BB" w:rsidRDefault="004337BB" w:rsidP="003E71EA"/>
    <w:p w14:paraId="24CCDFC3" w14:textId="494E01C2" w:rsidR="004337BB" w:rsidRDefault="004337BB" w:rsidP="004337BB">
      <w:pPr>
        <w:pStyle w:val="Heading1"/>
      </w:pPr>
      <w:bookmarkStart w:id="11" w:name="_Toc24717291"/>
      <w:r w:rsidRPr="004337BB">
        <w:t>More Hyperparameters</w:t>
      </w:r>
      <w:bookmarkEnd w:id="11"/>
    </w:p>
    <w:p w14:paraId="508D4C38" w14:textId="145C5D08" w:rsidR="004337BB" w:rsidRPr="00BE1306" w:rsidRDefault="00EA0188" w:rsidP="00BE1306">
      <w:pPr>
        <w:pStyle w:val="ListParagraph"/>
        <w:numPr>
          <w:ilvl w:val="0"/>
          <w:numId w:val="46"/>
        </w:numPr>
        <w:rPr>
          <w:rFonts w:ascii="Georgia" w:hAnsi="Georgia" w:cs="Helvetica"/>
          <w:color w:val="000000"/>
          <w:sz w:val="28"/>
          <w:szCs w:val="28"/>
          <w:shd w:val="clear" w:color="auto" w:fill="FFFFFF"/>
        </w:rPr>
      </w:pPr>
      <w:r w:rsidRPr="00BE1306">
        <w:rPr>
          <w:rFonts w:ascii="Georgia" w:hAnsi="Georgia" w:cs="Helvetica"/>
          <w:color w:val="000000"/>
          <w:sz w:val="28"/>
          <w:szCs w:val="28"/>
          <w:shd w:val="clear" w:color="auto" w:fill="FFFFFF"/>
        </w:rPr>
        <w:t>we'll use learning rate of 0.001 and freeze weights for the backbone</w:t>
      </w:r>
    </w:p>
    <w:tbl>
      <w:tblPr>
        <w:tblpPr w:leftFromText="180" w:rightFromText="180" w:vertAnchor="text" w:tblpX="-23" w:tblpY="229"/>
        <w:tblW w:w="10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28"/>
      </w:tblGrid>
      <w:tr w:rsidR="00A50AB6" w14:paraId="096DFE48" w14:textId="77777777" w:rsidTr="00A50AB6">
        <w:trPr>
          <w:trHeight w:val="1128"/>
        </w:trPr>
        <w:tc>
          <w:tcPr>
            <w:tcW w:w="10428" w:type="dxa"/>
          </w:tcPr>
          <w:p w14:paraId="07406AB5" w14:textId="77777777" w:rsidR="00BE1306" w:rsidRPr="00BE1306" w:rsidRDefault="00BE1306" w:rsidP="00BE1306">
            <w:r w:rsidRPr="00BE1306">
              <w:lastRenderedPageBreak/>
              <w:t>model, training_model, prediction_model = create_models(</w:t>
            </w:r>
          </w:p>
          <w:p w14:paraId="4D4A67E3" w14:textId="77777777" w:rsidR="00BE1306" w:rsidRPr="00BE1306" w:rsidRDefault="00BE1306" w:rsidP="00BE1306">
            <w:r w:rsidRPr="00BE1306">
              <w:t xml:space="preserve">            backbone_retinanet=b.retinanet,</w:t>
            </w:r>
          </w:p>
          <w:p w14:paraId="3A8049E7" w14:textId="77777777" w:rsidR="00BE1306" w:rsidRPr="00BE1306" w:rsidRDefault="00BE1306" w:rsidP="00BE1306">
            <w:r w:rsidRPr="00BE1306">
              <w:t xml:space="preserve">            num_classes=train_gen.num_classes(),</w:t>
            </w:r>
          </w:p>
          <w:p w14:paraId="66A005F9" w14:textId="77777777" w:rsidR="00BE1306" w:rsidRPr="00BE1306" w:rsidRDefault="00BE1306" w:rsidP="00BE1306">
            <w:r w:rsidRPr="00BE1306">
              <w:t xml:space="preserve">            weights=None,</w:t>
            </w:r>
          </w:p>
          <w:p w14:paraId="2412003E" w14:textId="77777777" w:rsidR="00BE1306" w:rsidRPr="00BE1306" w:rsidRDefault="00BE1306" w:rsidP="00BE1306">
            <w:r w:rsidRPr="00BE1306">
              <w:t xml:space="preserve">            multi_gpu=True,</w:t>
            </w:r>
          </w:p>
          <w:p w14:paraId="61A01BBE" w14:textId="77777777" w:rsidR="00BE1306" w:rsidRPr="00BE1306" w:rsidRDefault="00BE1306" w:rsidP="00BE1306">
            <w:r w:rsidRPr="00BE1306">
              <w:t xml:space="preserve">            freeze_backbone=True,</w:t>
            </w:r>
          </w:p>
          <w:p w14:paraId="56554454" w14:textId="77777777" w:rsidR="00BE1306" w:rsidRPr="00BE1306" w:rsidRDefault="00BE1306" w:rsidP="00BE1306">
            <w:r w:rsidRPr="00BE1306">
              <w:t xml:space="preserve">            lr=1e-3,</w:t>
            </w:r>
          </w:p>
          <w:p w14:paraId="202B3178" w14:textId="77777777" w:rsidR="00BE1306" w:rsidRPr="00BE1306" w:rsidRDefault="00BE1306" w:rsidP="00BE1306">
            <w:r w:rsidRPr="00BE1306">
              <w:t xml:space="preserve">            config=args.config</w:t>
            </w:r>
          </w:p>
          <w:p w14:paraId="5E2D42F1" w14:textId="227C67E9" w:rsidR="00BE1306" w:rsidRDefault="00BE1306" w:rsidP="00BE1306">
            <w:pPr>
              <w:rPr>
                <w:rFonts w:ascii="Georgia" w:hAnsi="Georgia" w:cs="Helvetica"/>
                <w:color w:val="000000"/>
                <w:sz w:val="28"/>
                <w:szCs w:val="28"/>
                <w:shd w:val="clear" w:color="auto" w:fill="FFFFFF"/>
              </w:rPr>
            </w:pPr>
            <w:r w:rsidRPr="00BE1306">
              <w:t xml:space="preserve">        )</w:t>
            </w:r>
          </w:p>
        </w:tc>
      </w:tr>
    </w:tbl>
    <w:p w14:paraId="3669C15E" w14:textId="50D93511" w:rsidR="00A50AB6" w:rsidRDefault="00A50AB6" w:rsidP="00A50AB6">
      <w:pPr>
        <w:rPr>
          <w:rFonts w:ascii="Georgia" w:hAnsi="Georgia" w:cs="Helvetica"/>
          <w:color w:val="000000"/>
          <w:sz w:val="28"/>
          <w:szCs w:val="28"/>
          <w:shd w:val="clear" w:color="auto" w:fill="FFFFFF"/>
        </w:rPr>
      </w:pPr>
    </w:p>
    <w:p w14:paraId="37D5BCD2" w14:textId="1DB9907E" w:rsidR="00BE1306" w:rsidRDefault="00BE1306" w:rsidP="00A50AB6">
      <w:pPr>
        <w:rPr>
          <w:rFonts w:ascii="Georgia" w:hAnsi="Georgia" w:cs="Helvetica"/>
          <w:color w:val="000000"/>
          <w:sz w:val="28"/>
          <w:szCs w:val="28"/>
          <w:shd w:val="clear" w:color="auto" w:fill="FFFFFF"/>
        </w:rPr>
      </w:pPr>
    </w:p>
    <w:p w14:paraId="72E90132" w14:textId="697A8A1F" w:rsidR="00BE1306" w:rsidRDefault="00BE1306" w:rsidP="00BE1306">
      <w:pPr>
        <w:pStyle w:val="Heading1"/>
        <w:rPr>
          <w:shd w:val="clear" w:color="auto" w:fill="FFFFFF"/>
        </w:rPr>
      </w:pPr>
      <w:bookmarkStart w:id="12" w:name="_Toc24717292"/>
      <w:r>
        <w:rPr>
          <w:shd w:val="clear" w:color="auto" w:fill="FFFFFF"/>
        </w:rPr>
        <w:t>Callbacks</w:t>
      </w:r>
      <w:bookmarkEnd w:id="12"/>
    </w:p>
    <w:tbl>
      <w:tblPr>
        <w:tblW w:w="10320"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20"/>
      </w:tblGrid>
      <w:tr w:rsidR="00BE1306" w14:paraId="6965C620" w14:textId="77777777" w:rsidTr="00BE1306">
        <w:trPr>
          <w:trHeight w:val="1584"/>
        </w:trPr>
        <w:tc>
          <w:tcPr>
            <w:tcW w:w="10320" w:type="dxa"/>
          </w:tcPr>
          <w:p w14:paraId="4892794A" w14:textId="77777777" w:rsidR="00BE1306" w:rsidRDefault="00BE1306" w:rsidP="00BE1306">
            <w:r>
              <w:t>callbacks = create_callbacks(</w:t>
            </w:r>
          </w:p>
          <w:p w14:paraId="3643F528" w14:textId="77777777" w:rsidR="00BE1306" w:rsidRDefault="00BE1306" w:rsidP="00BE1306">
            <w:r>
              <w:t xml:space="preserve">    model,</w:t>
            </w:r>
          </w:p>
          <w:p w14:paraId="6820E13C" w14:textId="77777777" w:rsidR="00BE1306" w:rsidRDefault="00BE1306" w:rsidP="00BE1306">
            <w:r>
              <w:t xml:space="preserve">    training_model,</w:t>
            </w:r>
          </w:p>
          <w:p w14:paraId="506DB59B" w14:textId="77777777" w:rsidR="00BE1306" w:rsidRDefault="00BE1306" w:rsidP="00BE1306">
            <w:r>
              <w:t xml:space="preserve">    prediction_model,</w:t>
            </w:r>
          </w:p>
          <w:p w14:paraId="1BDCC9FC" w14:textId="77777777" w:rsidR="00BE1306" w:rsidRDefault="00BE1306" w:rsidP="00BE1306">
            <w:r>
              <w:t xml:space="preserve">    valid_gen,</w:t>
            </w:r>
          </w:p>
          <w:p w14:paraId="003D97C0" w14:textId="77777777" w:rsidR="00BE1306" w:rsidRDefault="00BE1306" w:rsidP="00BE1306">
            <w:r>
              <w:t xml:space="preserve">    args,</w:t>
            </w:r>
          </w:p>
          <w:p w14:paraId="1B4CB919" w14:textId="55F35400" w:rsidR="00BE1306" w:rsidRDefault="00BE1306" w:rsidP="00BE1306">
            <w:r>
              <w:t>)</w:t>
            </w:r>
          </w:p>
        </w:tc>
      </w:tr>
    </w:tbl>
    <w:p w14:paraId="4D2348B3" w14:textId="7F8F1E38" w:rsidR="00BE1306" w:rsidRDefault="00BE1306" w:rsidP="00BE1306">
      <w:pPr>
        <w:pStyle w:val="Heading1"/>
      </w:pPr>
      <w:bookmarkStart w:id="13" w:name="_Toc24717293"/>
      <w:r>
        <w:t>Download pretrained model</w:t>
      </w:r>
      <w:bookmarkEnd w:id="13"/>
    </w:p>
    <w:p w14:paraId="30873D49" w14:textId="56AA3729" w:rsidR="00BE1306" w:rsidRPr="0083058C" w:rsidRDefault="00BE1306" w:rsidP="00F25A3C">
      <w:pPr>
        <w:pStyle w:val="ListParagraph"/>
        <w:numPr>
          <w:ilvl w:val="0"/>
          <w:numId w:val="47"/>
        </w:numPr>
        <w:rPr>
          <w:rFonts w:ascii="Georgia" w:hAnsi="Georgia"/>
          <w:sz w:val="28"/>
          <w:szCs w:val="28"/>
        </w:rPr>
      </w:pPr>
      <w:r w:rsidRPr="0083058C">
        <w:rPr>
          <w:rFonts w:ascii="Georgia" w:hAnsi="Georgia"/>
          <w:sz w:val="28"/>
          <w:szCs w:val="28"/>
        </w:rPr>
        <w:t>We download a pretrained model on COCO dataset and load it's weights</w:t>
      </w:r>
    </w:p>
    <w:p w14:paraId="59283212" w14:textId="6D211416" w:rsidR="008724EB" w:rsidRPr="008724EB" w:rsidRDefault="00BE1306" w:rsidP="003104A6">
      <w:pPr>
        <w:pStyle w:val="HTMLPreformatted"/>
        <w:numPr>
          <w:ilvl w:val="0"/>
          <w:numId w:val="47"/>
        </w:numPr>
        <w:shd w:val="clear" w:color="auto" w:fill="F7F7F7"/>
        <w:wordWrap w:val="0"/>
        <w:rPr>
          <w:rFonts w:ascii="Georgia" w:eastAsia="Times New Roman" w:hAnsi="Georgia" w:cs="Courier New"/>
          <w:color w:val="333333"/>
          <w:sz w:val="28"/>
          <w:szCs w:val="28"/>
          <w:lang w:val="en-IN" w:eastAsia="en-IN"/>
        </w:rPr>
      </w:pPr>
      <w:r w:rsidRPr="008724EB">
        <w:rPr>
          <w:rFonts w:ascii="Georgia" w:hAnsi="Georgia"/>
          <w:sz w:val="28"/>
          <w:szCs w:val="28"/>
        </w:rPr>
        <w:t>Download Link:</w:t>
      </w:r>
      <w:r w:rsidRPr="008724EB">
        <w:rPr>
          <w:rFonts w:ascii="Georgia" w:hAnsi="Georgia"/>
          <w:color w:val="333333"/>
          <w:sz w:val="28"/>
          <w:szCs w:val="28"/>
        </w:rPr>
        <w:t xml:space="preserve"> </w:t>
      </w:r>
      <w:hyperlink r:id="rId20" w:history="1">
        <w:r w:rsidR="00F25A3C" w:rsidRPr="008724EB">
          <w:rPr>
            <w:rStyle w:val="Hyperlink"/>
            <w:rFonts w:ascii="Georgia" w:eastAsia="Times New Roman" w:hAnsi="Georgia" w:cs="Courier New"/>
            <w:sz w:val="28"/>
            <w:szCs w:val="28"/>
            <w:lang w:val="en-IN" w:eastAsia="en-IN"/>
          </w:rPr>
          <w:t>https://github.com/fizyr/keras-retinanet/releases/download/0.5.1/resnet50_coco_best_v2.1.0.h5</w:t>
        </w:r>
      </w:hyperlink>
    </w:p>
    <w:p w14:paraId="06A39983" w14:textId="6111887B" w:rsidR="00F25A3C" w:rsidRPr="0083058C" w:rsidRDefault="00F25A3C" w:rsidP="00BE1306">
      <w:pPr>
        <w:pStyle w:val="HTMLPreformatted"/>
        <w:shd w:val="clear" w:color="auto" w:fill="F7F7F7"/>
        <w:wordWrap w:val="0"/>
        <w:rPr>
          <w:rFonts w:ascii="Georgia" w:eastAsia="Times New Roman" w:hAnsi="Georgia" w:cs="Courier New"/>
          <w:color w:val="333333"/>
          <w:sz w:val="28"/>
          <w:szCs w:val="28"/>
          <w:lang w:val="en-IN" w:eastAsia="en-IN"/>
        </w:rPr>
      </w:pPr>
    </w:p>
    <w:p w14:paraId="5B1314C8" w14:textId="1A2BB599" w:rsidR="00BE1306" w:rsidRDefault="008724EB" w:rsidP="008724EB">
      <w:pPr>
        <w:pStyle w:val="Heading1"/>
      </w:pPr>
      <w:bookmarkStart w:id="14" w:name="_Toc24717294"/>
      <w:r>
        <w:lastRenderedPageBreak/>
        <w:t>Loading the model</w:t>
      </w:r>
      <w:bookmarkEnd w:id="14"/>
    </w:p>
    <w:tbl>
      <w:tblPr>
        <w:tblW w:w="10092"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8724EB" w14:paraId="39A058C1" w14:textId="77777777" w:rsidTr="008724EB">
        <w:trPr>
          <w:trHeight w:val="1392"/>
        </w:trPr>
        <w:tc>
          <w:tcPr>
            <w:tcW w:w="10092" w:type="dxa"/>
            <w:tcBorders>
              <w:bottom w:val="single" w:sz="4" w:space="0" w:color="auto"/>
            </w:tcBorders>
          </w:tcPr>
          <w:p w14:paraId="1AF5907C" w14:textId="77777777" w:rsidR="008724EB" w:rsidRDefault="008724EB" w:rsidP="008724EB">
            <w:r w:rsidRPr="008724EB">
              <w:t>training_model.load_weights('C:\\Users\\Pawan\\Documents\\ML\\snapshots11\\resnet50_csv_01.h5',</w:t>
            </w:r>
          </w:p>
          <w:p w14:paraId="3573E18B" w14:textId="230F3F21" w:rsidR="008724EB" w:rsidRDefault="008724EB" w:rsidP="008724EB">
            <w:r w:rsidRPr="008724EB">
              <w:t>skip_mismatch=True,by_name=True)</w:t>
            </w:r>
          </w:p>
        </w:tc>
      </w:tr>
    </w:tbl>
    <w:p w14:paraId="19E27431" w14:textId="15137220" w:rsidR="008724EB" w:rsidRDefault="008724EB" w:rsidP="008724EB"/>
    <w:p w14:paraId="260E0281" w14:textId="0282D048" w:rsidR="003C3273" w:rsidRDefault="003C3273" w:rsidP="008724EB"/>
    <w:p w14:paraId="6F7CFD38" w14:textId="64165AC8" w:rsidR="003C3273" w:rsidRDefault="003C3273" w:rsidP="003C3273">
      <w:pPr>
        <w:pStyle w:val="Heading1"/>
      </w:pPr>
      <w:bookmarkStart w:id="15" w:name="_Toc24717295"/>
      <w:r>
        <w:t>Training the Model</w:t>
      </w:r>
      <w:bookmarkEnd w:id="15"/>
    </w:p>
    <w:tbl>
      <w:tblPr>
        <w:tblW w:w="9948"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8"/>
      </w:tblGrid>
      <w:tr w:rsidR="003C3273" w14:paraId="21F77789" w14:textId="77777777" w:rsidTr="003C3273">
        <w:trPr>
          <w:trHeight w:val="1308"/>
        </w:trPr>
        <w:tc>
          <w:tcPr>
            <w:tcW w:w="9948" w:type="dxa"/>
          </w:tcPr>
          <w:p w14:paraId="405B3E52" w14:textId="77777777" w:rsidR="003C3273" w:rsidRDefault="003C3273" w:rsidP="003C3273">
            <w:r>
              <w:t>training_model.fit_generator(generator=augment_train_gen(train_gen),</w:t>
            </w:r>
          </w:p>
          <w:p w14:paraId="07729FBE" w14:textId="77777777" w:rsidR="003C3273" w:rsidRDefault="003C3273" w:rsidP="003C3273">
            <w:r>
              <w:t xml:space="preserve">        steps_per_epoch=args.steps,</w:t>
            </w:r>
          </w:p>
          <w:p w14:paraId="5366E83B" w14:textId="77777777" w:rsidR="003C3273" w:rsidRDefault="003C3273" w:rsidP="003C3273">
            <w:r>
              <w:t xml:space="preserve">        epochs=args.epochs,</w:t>
            </w:r>
          </w:p>
          <w:p w14:paraId="2DE7FFB8" w14:textId="77777777" w:rsidR="003C3273" w:rsidRDefault="003C3273" w:rsidP="003C3273">
            <w:r>
              <w:t xml:space="preserve">        verbose=1,</w:t>
            </w:r>
          </w:p>
          <w:p w14:paraId="1F873B37" w14:textId="3849F8FB" w:rsidR="003C3273" w:rsidRDefault="003C3273" w:rsidP="003C3273">
            <w:r>
              <w:t xml:space="preserve">        callbacks=callbacks,)</w:t>
            </w:r>
          </w:p>
        </w:tc>
      </w:tr>
    </w:tbl>
    <w:p w14:paraId="48A588C4" w14:textId="704EAEAE" w:rsidR="003C3273" w:rsidRDefault="003C3273" w:rsidP="003C3273"/>
    <w:p w14:paraId="15904A9D" w14:textId="73574BCC" w:rsidR="00693211" w:rsidRDefault="00693211" w:rsidP="00693211">
      <w:pPr>
        <w:pStyle w:val="Heading1"/>
      </w:pPr>
      <w:bookmarkStart w:id="16" w:name="_Toc24717296"/>
      <w:r>
        <w:t>Inference/Prediction</w:t>
      </w:r>
      <w:bookmarkEnd w:id="16"/>
    </w:p>
    <w:tbl>
      <w:tblPr>
        <w:tblW w:w="12472" w:type="dxa"/>
        <w:tblInd w:w="13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614"/>
      </w:tblGrid>
      <w:tr w:rsidR="00B55D4C" w14:paraId="1B5D49C6" w14:textId="77777777" w:rsidTr="0070776E">
        <w:trPr>
          <w:trHeight w:val="1584"/>
        </w:trPr>
        <w:tc>
          <w:tcPr>
            <w:tcW w:w="12472" w:type="dxa"/>
          </w:tcPr>
          <w:p w14:paraId="56B2EA43" w14:textId="77777777" w:rsidR="00B55D4C" w:rsidRDefault="00B55D4C" w:rsidP="00B55D4C">
            <w:r>
              <w:t>import os</w:t>
            </w:r>
          </w:p>
          <w:p w14:paraId="28D1EBA6" w14:textId="77777777" w:rsidR="00B55D4C" w:rsidRDefault="00B55D4C" w:rsidP="00B55D4C">
            <w:r>
              <w:t>from os import listdir, walk</w:t>
            </w:r>
          </w:p>
          <w:p w14:paraId="184A1AF2" w14:textId="77777777" w:rsidR="00B55D4C" w:rsidRDefault="00B55D4C" w:rsidP="00B55D4C">
            <w:r>
              <w:t>from os.path import join</w:t>
            </w:r>
          </w:p>
          <w:p w14:paraId="6DF86F02" w14:textId="77777777" w:rsidR="00B55D4C" w:rsidRDefault="00B55D4C" w:rsidP="00B55D4C"/>
          <w:p w14:paraId="6EC7894C" w14:textId="77777777" w:rsidR="00B55D4C" w:rsidRDefault="00B55D4C" w:rsidP="00B55D4C">
            <w:r>
              <w:t>import numpy as np</w:t>
            </w:r>
          </w:p>
          <w:p w14:paraId="77EB2643" w14:textId="77777777" w:rsidR="00B55D4C" w:rsidRDefault="00B55D4C" w:rsidP="00B55D4C">
            <w:r>
              <w:t>import keras</w:t>
            </w:r>
          </w:p>
          <w:p w14:paraId="1327C9B6" w14:textId="77777777" w:rsidR="00B55D4C" w:rsidRDefault="00B55D4C" w:rsidP="00B55D4C">
            <w:r>
              <w:t>import math</w:t>
            </w:r>
          </w:p>
          <w:p w14:paraId="7871F7D9" w14:textId="77777777" w:rsidR="00B55D4C" w:rsidRDefault="00B55D4C" w:rsidP="00B55D4C">
            <w:r>
              <w:t>import tensorflow as tf</w:t>
            </w:r>
          </w:p>
          <w:p w14:paraId="473E2A88" w14:textId="77777777" w:rsidR="00B55D4C" w:rsidRDefault="00B55D4C" w:rsidP="00B55D4C"/>
          <w:p w14:paraId="36F2700F" w14:textId="77777777" w:rsidR="00B55D4C" w:rsidRDefault="00B55D4C" w:rsidP="00B55D4C">
            <w:r>
              <w:t>from keras_retinanet.utils.visualization import draw_boxes</w:t>
            </w:r>
          </w:p>
          <w:p w14:paraId="0DC1C253" w14:textId="77777777" w:rsidR="00B55D4C" w:rsidRDefault="00B55D4C" w:rsidP="00B55D4C">
            <w:r>
              <w:t>from sklearn.model_selection import train_test_split</w:t>
            </w:r>
          </w:p>
          <w:p w14:paraId="5D489995" w14:textId="77777777" w:rsidR="00B55D4C" w:rsidRDefault="00B55D4C" w:rsidP="00B55D4C">
            <w:r>
              <w:t>from imgaug import augmenters as iaa</w:t>
            </w:r>
          </w:p>
          <w:p w14:paraId="4538C225" w14:textId="77777777" w:rsidR="00B55D4C" w:rsidRDefault="00B55D4C" w:rsidP="00B55D4C">
            <w:r>
              <w:lastRenderedPageBreak/>
              <w:t>import matplotlib.pyplot as plt</w:t>
            </w:r>
          </w:p>
          <w:p w14:paraId="2D7CD731" w14:textId="77777777" w:rsidR="00B55D4C" w:rsidRDefault="00B55D4C" w:rsidP="00B55D4C">
            <w:r>
              <w:t>from keras_retinanet.utils.gpu import setup_gpu</w:t>
            </w:r>
          </w:p>
          <w:p w14:paraId="29582CCC" w14:textId="77777777" w:rsidR="00B55D4C" w:rsidRDefault="00B55D4C" w:rsidP="00B55D4C">
            <w:r>
              <w:t>from keras_retinanet.utils.image import read_image_bgr, preprocess_image, resize_image</w:t>
            </w:r>
          </w:p>
          <w:p w14:paraId="36BB5837" w14:textId="77777777" w:rsidR="00B55D4C" w:rsidRDefault="00B55D4C" w:rsidP="00B55D4C">
            <w:r>
              <w:t>from tqdm import tqdm</w:t>
            </w:r>
          </w:p>
          <w:p w14:paraId="4C34021B" w14:textId="77777777" w:rsidR="00B55D4C" w:rsidRDefault="00B55D4C" w:rsidP="00B55D4C">
            <w:r>
              <w:t>from keras_retinanet.bin.train import create_generators,create_models,create_callbacks</w:t>
            </w:r>
          </w:p>
          <w:p w14:paraId="0241B4A2" w14:textId="77777777" w:rsidR="00B55D4C" w:rsidRDefault="00B55D4C" w:rsidP="00B55D4C">
            <w:r>
              <w:t>from keras_retinanet.models import backbone,load_model,convert_model</w:t>
            </w:r>
          </w:p>
          <w:p w14:paraId="2DBB50C4" w14:textId="77777777" w:rsidR="00B55D4C" w:rsidRDefault="00B55D4C" w:rsidP="00B55D4C">
            <w:r>
              <w:t>from keras_retinanet.utils.config import read_config_file,parse_anchor_parameters</w:t>
            </w:r>
          </w:p>
          <w:p w14:paraId="0616459A" w14:textId="77777777" w:rsidR="00B55D4C" w:rsidRDefault="00B55D4C" w:rsidP="00B55D4C">
            <w:r>
              <w:t>from keras_retinanet.utils.visualization import draw_boxes</w:t>
            </w:r>
          </w:p>
          <w:p w14:paraId="1F78D99F" w14:textId="77777777" w:rsidR="00B55D4C" w:rsidRDefault="00B55D4C" w:rsidP="00B55D4C">
            <w:r>
              <w:t>from sklearn.model_selection import train_test_split</w:t>
            </w:r>
          </w:p>
          <w:p w14:paraId="7A4176D5" w14:textId="77777777" w:rsidR="00B55D4C" w:rsidRDefault="00B55D4C" w:rsidP="00B55D4C">
            <w:r>
              <w:t>from imgaug import augmenters as iaa</w:t>
            </w:r>
          </w:p>
          <w:p w14:paraId="3C78D3EC" w14:textId="77777777" w:rsidR="00B55D4C" w:rsidRDefault="00B55D4C" w:rsidP="00B55D4C">
            <w:r>
              <w:t>import matplotlib.pyplot as plt</w:t>
            </w:r>
          </w:p>
          <w:p w14:paraId="0266D908" w14:textId="77777777" w:rsidR="00B55D4C" w:rsidRDefault="00B55D4C" w:rsidP="00B55D4C">
            <w:r>
              <w:t>from keras_retinanet.utils.gpu import setup_gpu</w:t>
            </w:r>
          </w:p>
          <w:p w14:paraId="3EA0C8A5" w14:textId="77777777" w:rsidR="00B55D4C" w:rsidRDefault="00B55D4C" w:rsidP="00B55D4C">
            <w:r>
              <w:t>import tensorflow.compat.v1 as tf</w:t>
            </w:r>
          </w:p>
          <w:p w14:paraId="393E3963" w14:textId="77777777" w:rsidR="00B55D4C" w:rsidRDefault="00B55D4C" w:rsidP="00B55D4C">
            <w:r>
              <w:t>tf.disable_v2_behavior()</w:t>
            </w:r>
          </w:p>
          <w:p w14:paraId="232C5479" w14:textId="77777777" w:rsidR="00B55D4C" w:rsidRDefault="00B55D4C" w:rsidP="00B55D4C">
            <w:r>
              <w:t>config = tf.ConfigProto()</w:t>
            </w:r>
          </w:p>
          <w:p w14:paraId="76B160B3" w14:textId="77777777" w:rsidR="00B55D4C" w:rsidRDefault="00B55D4C" w:rsidP="00B55D4C">
            <w:r>
              <w:t>config.gpu_options.allow_growth = True</w:t>
            </w:r>
          </w:p>
          <w:p w14:paraId="0DD79C74" w14:textId="77777777" w:rsidR="00B55D4C" w:rsidRDefault="00B55D4C" w:rsidP="00B55D4C">
            <w:r>
              <w:t>sess = tf.Session(config=config)</w:t>
            </w:r>
          </w:p>
          <w:p w14:paraId="2399D77F" w14:textId="77777777" w:rsidR="00B55D4C" w:rsidRDefault="00B55D4C" w:rsidP="00B55D4C">
            <w:r>
              <w:t>b = backbone('resnet50')</w:t>
            </w:r>
          </w:p>
          <w:p w14:paraId="5FECF64E" w14:textId="77777777" w:rsidR="00B55D4C" w:rsidRDefault="00B55D4C" w:rsidP="00B55D4C"/>
          <w:p w14:paraId="20B20001" w14:textId="77777777" w:rsidR="00B55D4C" w:rsidRDefault="00B55D4C" w:rsidP="00B55D4C">
            <w:r>
              <w:t>class args:</w:t>
            </w:r>
          </w:p>
          <w:p w14:paraId="67B6EEE4" w14:textId="77777777" w:rsidR="00B55D4C" w:rsidRDefault="00B55D4C" w:rsidP="00B55D4C">
            <w:r>
              <w:t xml:space="preserve">    batch_size =4</w:t>
            </w:r>
          </w:p>
          <w:p w14:paraId="6FF79A6F" w14:textId="77777777" w:rsidR="00B55D4C" w:rsidRDefault="00B55D4C" w:rsidP="00B55D4C">
            <w:r>
              <w:t xml:space="preserve">    config = read_config_file('config.ini')</w:t>
            </w:r>
          </w:p>
          <w:p w14:paraId="08EC8CF6" w14:textId="77777777" w:rsidR="00B55D4C" w:rsidRDefault="00B55D4C" w:rsidP="00B55D4C">
            <w:r>
              <w:t xml:space="preserve">    random_transform = True # Image augmentation</w:t>
            </w:r>
          </w:p>
          <w:p w14:paraId="75E87DEC" w14:textId="77777777" w:rsidR="00B55D4C" w:rsidRDefault="00B55D4C" w:rsidP="00B55D4C">
            <w:r>
              <w:t xml:space="preserve">    annotations = "C:\\Users\\Pawan\\Documents\\ML\\annotations_train_modified2.csv"</w:t>
            </w:r>
          </w:p>
          <w:p w14:paraId="7333CEA7" w14:textId="77777777" w:rsidR="00B55D4C" w:rsidRDefault="00B55D4C" w:rsidP="00B55D4C">
            <w:r>
              <w:t xml:space="preserve">    val_annotations = "C:\\Users\\Pawan\\Documents\\ML\\annotations_test_modified2.csv"</w:t>
            </w:r>
          </w:p>
          <w:p w14:paraId="258BC9B1" w14:textId="77777777" w:rsidR="00B55D4C" w:rsidRDefault="00B55D4C" w:rsidP="00B55D4C">
            <w:r>
              <w:t xml:space="preserve">    no_resize=False</w:t>
            </w:r>
          </w:p>
          <w:p w14:paraId="7EC549DD" w14:textId="77777777" w:rsidR="00B55D4C" w:rsidRDefault="00B55D4C" w:rsidP="00B55D4C">
            <w:r>
              <w:t xml:space="preserve">    classes = "C:\\Users\\Pawan\\Documents\\ML\\classes_train_modified2.csv"</w:t>
            </w:r>
          </w:p>
          <w:p w14:paraId="71AF96D2" w14:textId="77777777" w:rsidR="00B55D4C" w:rsidRDefault="00B55D4C" w:rsidP="00B55D4C">
            <w:r>
              <w:t xml:space="preserve">    image_min_side = 672</w:t>
            </w:r>
          </w:p>
          <w:p w14:paraId="7839FA16" w14:textId="77777777" w:rsidR="00B55D4C" w:rsidRDefault="00B55D4C" w:rsidP="00B55D4C">
            <w:r>
              <w:lastRenderedPageBreak/>
              <w:t xml:space="preserve">    image_max_side = 672</w:t>
            </w:r>
          </w:p>
          <w:p w14:paraId="633C0B50" w14:textId="77777777" w:rsidR="00B55D4C" w:rsidRDefault="00B55D4C" w:rsidP="00B55D4C">
            <w:r>
              <w:t xml:space="preserve">    dataset_type = 'csv'</w:t>
            </w:r>
          </w:p>
          <w:p w14:paraId="118AD681" w14:textId="77777777" w:rsidR="00B55D4C" w:rsidRDefault="00B55D4C" w:rsidP="00B55D4C">
            <w:r>
              <w:t xml:space="preserve">    tensorboard_dir = 'C:\\Users\\Pawan\\Documents\\Tensorboard'</w:t>
            </w:r>
          </w:p>
          <w:p w14:paraId="1653CF8F" w14:textId="77777777" w:rsidR="00B55D4C" w:rsidRDefault="00B55D4C" w:rsidP="00B55D4C">
            <w:r>
              <w:t xml:space="preserve">    evaluation = True</w:t>
            </w:r>
          </w:p>
          <w:p w14:paraId="284E595F" w14:textId="77777777" w:rsidR="00B55D4C" w:rsidRDefault="00B55D4C" w:rsidP="00B55D4C">
            <w:r>
              <w:t xml:space="preserve">    snapshots = True</w:t>
            </w:r>
          </w:p>
          <w:p w14:paraId="60C762BB" w14:textId="77777777" w:rsidR="00B55D4C" w:rsidRDefault="00B55D4C" w:rsidP="00B55D4C">
            <w:r>
              <w:t xml:space="preserve">    snapshot_path = "C:\\Users\\Pawan\\Documents\\ML\\snapshots12"</w:t>
            </w:r>
          </w:p>
          <w:p w14:paraId="5C239C3D" w14:textId="77777777" w:rsidR="00B55D4C" w:rsidRDefault="00B55D4C" w:rsidP="00B55D4C">
            <w:r>
              <w:t xml:space="preserve">    backbone = 'resnet50'</w:t>
            </w:r>
          </w:p>
          <w:p w14:paraId="5D2DB71C" w14:textId="77777777" w:rsidR="00B55D4C" w:rsidRDefault="00B55D4C" w:rsidP="00B55D4C">
            <w:r>
              <w:t xml:space="preserve">    epochs = 100</w:t>
            </w:r>
          </w:p>
          <w:p w14:paraId="3DD69D0A" w14:textId="77777777" w:rsidR="00B55D4C" w:rsidRDefault="00B55D4C" w:rsidP="00B55D4C">
            <w:r>
              <w:t xml:space="preserve">    steps = 10755//(batch_size)</w:t>
            </w:r>
          </w:p>
          <w:p w14:paraId="6D5369BD" w14:textId="77777777" w:rsidR="00B55D4C" w:rsidRDefault="00B55D4C" w:rsidP="00B55D4C">
            <w:r>
              <w:t xml:space="preserve">    gpu=0  </w:t>
            </w:r>
          </w:p>
          <w:p w14:paraId="340C6116" w14:textId="77777777" w:rsidR="00B55D4C" w:rsidRDefault="00B55D4C" w:rsidP="00B55D4C">
            <w:r>
              <w:t xml:space="preserve">    resize=True</w:t>
            </w:r>
          </w:p>
          <w:p w14:paraId="59F55259" w14:textId="77777777" w:rsidR="00B55D4C" w:rsidRDefault="00B55D4C" w:rsidP="00B55D4C">
            <w:r>
              <w:t xml:space="preserve">    </w:t>
            </w:r>
          </w:p>
          <w:p w14:paraId="3364F381" w14:textId="77777777" w:rsidR="00B55D4C" w:rsidRDefault="00B55D4C" w:rsidP="00B55D4C">
            <w:r>
              <w:t>train_gen,valid_gen = create_generators(args,b.preprocess_image)</w:t>
            </w:r>
          </w:p>
          <w:p w14:paraId="42DE672B" w14:textId="77777777" w:rsidR="00B55D4C" w:rsidRDefault="00B55D4C" w:rsidP="00B55D4C"/>
          <w:p w14:paraId="6928A526" w14:textId="77777777" w:rsidR="00B55D4C" w:rsidRDefault="00B55D4C" w:rsidP="00B55D4C">
            <w:r>
              <w:t>model, training_model, prediction_model = create_models(</w:t>
            </w:r>
          </w:p>
          <w:p w14:paraId="57549C6A" w14:textId="77777777" w:rsidR="00B55D4C" w:rsidRDefault="00B55D4C" w:rsidP="00B55D4C">
            <w:r>
              <w:t xml:space="preserve">            backbone_retinanet=b.retinanet,</w:t>
            </w:r>
          </w:p>
          <w:p w14:paraId="640160C7" w14:textId="77777777" w:rsidR="00B55D4C" w:rsidRDefault="00B55D4C" w:rsidP="00B55D4C">
            <w:r>
              <w:t xml:space="preserve">            num_classes=train_gen.num_classes(),</w:t>
            </w:r>
          </w:p>
          <w:p w14:paraId="23EA9D11" w14:textId="77777777" w:rsidR="00B55D4C" w:rsidRDefault="00B55D4C" w:rsidP="00B55D4C">
            <w:r>
              <w:t xml:space="preserve">            weights=None,</w:t>
            </w:r>
          </w:p>
          <w:p w14:paraId="7A9868CB" w14:textId="77777777" w:rsidR="00B55D4C" w:rsidRDefault="00B55D4C" w:rsidP="00B55D4C">
            <w:r>
              <w:t xml:space="preserve">            multi_gpu=True,</w:t>
            </w:r>
          </w:p>
          <w:p w14:paraId="43F928DC" w14:textId="77777777" w:rsidR="00B55D4C" w:rsidRDefault="00B55D4C" w:rsidP="00B55D4C">
            <w:r>
              <w:t xml:space="preserve">            freeze_backbone=True,</w:t>
            </w:r>
          </w:p>
          <w:p w14:paraId="48A1562A" w14:textId="77777777" w:rsidR="00B55D4C" w:rsidRDefault="00B55D4C" w:rsidP="00B55D4C">
            <w:r>
              <w:t xml:space="preserve">            lr=1e-9,</w:t>
            </w:r>
          </w:p>
          <w:p w14:paraId="707365B7" w14:textId="77777777" w:rsidR="00B55D4C" w:rsidRDefault="00B55D4C" w:rsidP="00B55D4C">
            <w:r>
              <w:t xml:space="preserve">            config=args.config</w:t>
            </w:r>
          </w:p>
          <w:p w14:paraId="1612233B" w14:textId="77777777" w:rsidR="00B55D4C" w:rsidRDefault="00B55D4C" w:rsidP="00B55D4C">
            <w:r>
              <w:t xml:space="preserve">        )</w:t>
            </w:r>
          </w:p>
          <w:p w14:paraId="50DE4AC0" w14:textId="77777777" w:rsidR="00B55D4C" w:rsidRDefault="00B55D4C" w:rsidP="00B55D4C">
            <w:r>
              <w:t xml:space="preserve"> </w:t>
            </w:r>
          </w:p>
          <w:p w14:paraId="7AE68A0D" w14:textId="77777777" w:rsidR="00B55D4C" w:rsidRDefault="00B55D4C" w:rsidP="00B55D4C">
            <w:r>
              <w:t>training_model.load_weights("C:\\Users\\Pawan\\Documents\\ML\\snapshots12\\resnet50_csv_07.h5")</w:t>
            </w:r>
          </w:p>
          <w:p w14:paraId="794B20E9" w14:textId="77777777" w:rsidR="00B55D4C" w:rsidRDefault="00B55D4C" w:rsidP="00B55D4C"/>
          <w:p w14:paraId="523A8527" w14:textId="77777777" w:rsidR="00B55D4C" w:rsidRDefault="00B55D4C" w:rsidP="00B55D4C">
            <w:r>
              <w:t>infer_model = convert_model(training_model,anchor_params=parse_anchor_parameters(read_config_file('C:\\Users\\Pawan\\Documents\\config.ini')))</w:t>
            </w:r>
          </w:p>
          <w:p w14:paraId="2A130269" w14:textId="77777777" w:rsidR="00B55D4C" w:rsidRDefault="00B55D4C" w:rsidP="00B55D4C"/>
          <w:p w14:paraId="3650366F" w14:textId="77777777" w:rsidR="00B55D4C" w:rsidRDefault="00B55D4C" w:rsidP="00B55D4C"/>
          <w:p w14:paraId="3E451452" w14:textId="77777777" w:rsidR="00B55D4C" w:rsidRDefault="00B55D4C" w:rsidP="00B55D4C">
            <w:r>
              <w:t>def test_gen(image_ids, bs = 2, size=672,test = True):</w:t>
            </w:r>
          </w:p>
          <w:p w14:paraId="7B295904" w14:textId="77777777" w:rsidR="00B55D4C" w:rsidRDefault="00B55D4C" w:rsidP="00B55D4C">
            <w:r>
              <w:t xml:space="preserve">    imgs = []</w:t>
            </w:r>
          </w:p>
          <w:p w14:paraId="7C48D660" w14:textId="77777777" w:rsidR="00B55D4C" w:rsidRDefault="00B55D4C" w:rsidP="00B55D4C">
            <w:r>
              <w:t xml:space="preserve">    scale = None</w:t>
            </w:r>
          </w:p>
          <w:p w14:paraId="11551EAF" w14:textId="77777777" w:rsidR="00B55D4C" w:rsidRDefault="00B55D4C" w:rsidP="00B55D4C">
            <w:r>
              <w:t xml:space="preserve">    idx = 0</w:t>
            </w:r>
          </w:p>
          <w:p w14:paraId="0986D228" w14:textId="77777777" w:rsidR="00B55D4C" w:rsidRDefault="00B55D4C" w:rsidP="00B55D4C">
            <w:r>
              <w:t xml:space="preserve">    if test:</w:t>
            </w:r>
          </w:p>
          <w:p w14:paraId="1438ECF3" w14:textId="77777777" w:rsidR="00B55D4C" w:rsidRDefault="00B55D4C" w:rsidP="00B55D4C">
            <w:r>
              <w:t xml:space="preserve">        path = 'C:\\Users\\Pawan\\Downloads\\dataset_test_rgb\\rgb\\test\\'</w:t>
            </w:r>
          </w:p>
          <w:p w14:paraId="66E6E464" w14:textId="77777777" w:rsidR="00B55D4C" w:rsidRDefault="00B55D4C" w:rsidP="00B55D4C">
            <w:r>
              <w:t xml:space="preserve">    else:</w:t>
            </w:r>
          </w:p>
          <w:p w14:paraId="42D4C06C" w14:textId="77777777" w:rsidR="00B55D4C" w:rsidRDefault="00B55D4C" w:rsidP="00B55D4C">
            <w:r>
              <w:t xml:space="preserve">        path = 'C:\\Users\\Pawan\\Downloads\\dataset_test_rgb\\rgb\\test\\'</w:t>
            </w:r>
          </w:p>
          <w:p w14:paraId="76E6BEE1" w14:textId="77777777" w:rsidR="00B55D4C" w:rsidRDefault="00B55D4C" w:rsidP="00B55D4C">
            <w:r>
              <w:t xml:space="preserve">    </w:t>
            </w:r>
          </w:p>
          <w:p w14:paraId="0D35C12A" w14:textId="77777777" w:rsidR="00B55D4C" w:rsidRDefault="00B55D4C" w:rsidP="00B55D4C">
            <w:r>
              <w:t xml:space="preserve">    while idx &lt; len(image_ids):</w:t>
            </w:r>
          </w:p>
          <w:p w14:paraId="624032CF" w14:textId="77777777" w:rsidR="00B55D4C" w:rsidRDefault="00B55D4C" w:rsidP="00B55D4C">
            <w:r>
              <w:t xml:space="preserve">        if len(imgs) &lt; bs:</w:t>
            </w:r>
          </w:p>
          <w:p w14:paraId="53EA2523" w14:textId="77777777" w:rsidR="00B55D4C" w:rsidRDefault="00B55D4C" w:rsidP="00B55D4C">
            <w:r>
              <w:t xml:space="preserve">            imgs.append(resize_image(preprocess_image(read_image_bgr(path + image_ids[idx] + '.png')),min_side=size,max_side=size)[0])            </w:t>
            </w:r>
          </w:p>
          <w:p w14:paraId="589F85CE" w14:textId="77777777" w:rsidR="00B55D4C" w:rsidRDefault="00B55D4C" w:rsidP="00B55D4C">
            <w:r>
              <w:t xml:space="preserve">            if scale is None:</w:t>
            </w:r>
          </w:p>
          <w:p w14:paraId="7ADD24B9" w14:textId="77777777" w:rsidR="00B55D4C" w:rsidRDefault="00B55D4C" w:rsidP="00B55D4C">
            <w:r>
              <w:t xml:space="preserve">                scale = resize_image(preprocess_image(read_image_bgr(path + image_ids[idx] + '.png')),min_side=size,max_side=size)[1]</w:t>
            </w:r>
          </w:p>
          <w:p w14:paraId="10D6B4D6" w14:textId="77777777" w:rsidR="00B55D4C" w:rsidRDefault="00B55D4C" w:rsidP="00B55D4C">
            <w:r>
              <w:t xml:space="preserve">            idx += 1</w:t>
            </w:r>
          </w:p>
          <w:p w14:paraId="17E43150" w14:textId="77777777" w:rsidR="00B55D4C" w:rsidRDefault="00B55D4C" w:rsidP="00B55D4C">
            <w:r>
              <w:t xml:space="preserve">        else:</w:t>
            </w:r>
          </w:p>
          <w:p w14:paraId="28448D0D" w14:textId="77777777" w:rsidR="00B55D4C" w:rsidRDefault="00B55D4C" w:rsidP="00B55D4C">
            <w:r>
              <w:t xml:space="preserve">            yield np.array(imgs),scale</w:t>
            </w:r>
          </w:p>
          <w:p w14:paraId="68E3EE08" w14:textId="77777777" w:rsidR="00B55D4C" w:rsidRDefault="00B55D4C" w:rsidP="00B55D4C">
            <w:r>
              <w:t xml:space="preserve">            imgs = []</w:t>
            </w:r>
          </w:p>
          <w:p w14:paraId="0B2F9F99" w14:textId="77777777" w:rsidR="00B55D4C" w:rsidRDefault="00B55D4C" w:rsidP="00B55D4C">
            <w:r>
              <w:t xml:space="preserve">            </w:t>
            </w:r>
          </w:p>
          <w:p w14:paraId="3D0A5945" w14:textId="77777777" w:rsidR="00B55D4C" w:rsidRDefault="00B55D4C" w:rsidP="00B55D4C">
            <w:r>
              <w:t xml:space="preserve">            </w:t>
            </w:r>
          </w:p>
          <w:p w14:paraId="510F77BE" w14:textId="77777777" w:rsidR="00B55D4C" w:rsidRDefault="00B55D4C" w:rsidP="00B55D4C">
            <w:r>
              <w:t xml:space="preserve">    if len(imgs) &gt; 0:</w:t>
            </w:r>
          </w:p>
          <w:p w14:paraId="59719F65" w14:textId="77777777" w:rsidR="00B55D4C" w:rsidRDefault="00B55D4C" w:rsidP="00B55D4C">
            <w:r>
              <w:t xml:space="preserve">        yield np.array(imgs),scale</w:t>
            </w:r>
          </w:p>
          <w:p w14:paraId="76FCCAB1" w14:textId="77777777" w:rsidR="00B55D4C" w:rsidRDefault="00B55D4C" w:rsidP="00B55D4C"/>
          <w:p w14:paraId="5AF8E2CF" w14:textId="77777777" w:rsidR="00B55D4C" w:rsidRDefault="00B55D4C" w:rsidP="00B55D4C"/>
          <w:p w14:paraId="1921F871" w14:textId="77777777" w:rsidR="00B55D4C" w:rsidRDefault="00B55D4C" w:rsidP="00B55D4C">
            <w:r>
              <w:t xml:space="preserve">print("###########################################################################################")       </w:t>
            </w:r>
          </w:p>
          <w:p w14:paraId="4744C757" w14:textId="77777777" w:rsidR="00B55D4C" w:rsidRDefault="00B55D4C" w:rsidP="00B55D4C">
            <w:r>
              <w:t>_,_,image_ids = next(walk('C:\\Users\\Pawan\\Downloads\\dataset_test_rgb\\rgb\\test\\'))</w:t>
            </w:r>
          </w:p>
          <w:p w14:paraId="34A0289A" w14:textId="77777777" w:rsidR="00B55D4C" w:rsidRDefault="00B55D4C" w:rsidP="00B55D4C">
            <w:r>
              <w:t>image_ids = [i[:-4] for i in image_ids]</w:t>
            </w:r>
          </w:p>
          <w:p w14:paraId="7F42672B" w14:textId="77777777" w:rsidR="00B55D4C" w:rsidRDefault="00B55D4C" w:rsidP="00B55D4C">
            <w:r>
              <w:lastRenderedPageBreak/>
              <w:t>image_ids = sorted(image_ids)</w:t>
            </w:r>
          </w:p>
          <w:p w14:paraId="317CEAE9" w14:textId="77777777" w:rsidR="00B55D4C" w:rsidRDefault="00B55D4C" w:rsidP="00B55D4C">
            <w:r>
              <w:t>#print("image_ids",image_ids)</w:t>
            </w:r>
          </w:p>
          <w:p w14:paraId="204CC417" w14:textId="77777777" w:rsidR="00B55D4C" w:rsidRDefault="00B55D4C" w:rsidP="00B55D4C"/>
          <w:p w14:paraId="3C0B58DC" w14:textId="77777777" w:rsidR="00B55D4C" w:rsidRDefault="00B55D4C" w:rsidP="00B55D4C">
            <w:r>
              <w:t>iter_num = 0</w:t>
            </w:r>
          </w:p>
          <w:p w14:paraId="1A5CB3BC" w14:textId="77777777" w:rsidR="00B55D4C" w:rsidRDefault="00B55D4C" w:rsidP="00B55D4C">
            <w:r>
              <w:t>test_bs = 2</w:t>
            </w:r>
          </w:p>
          <w:p w14:paraId="7167F588" w14:textId="77777777" w:rsidR="00B55D4C" w:rsidRDefault="00B55D4C" w:rsidP="00B55D4C"/>
          <w:p w14:paraId="3C435220" w14:textId="77777777" w:rsidR="00B55D4C" w:rsidRDefault="00B55D4C" w:rsidP="00B55D4C"/>
          <w:p w14:paraId="7DB268DE" w14:textId="77777777" w:rsidR="00B55D4C" w:rsidRDefault="00B55D4C" w:rsidP="00B55D4C">
            <w:r>
              <w:t>for imgs,scale in tqdm(test_gen(image_ids,bs=test_bs),total=math.ceil(len(image_ids)/test_bs)):</w:t>
            </w:r>
          </w:p>
          <w:p w14:paraId="406E0549" w14:textId="77777777" w:rsidR="00B55D4C" w:rsidRDefault="00B55D4C" w:rsidP="00B55D4C">
            <w:r>
              <w:t xml:space="preserve">    boxes, scores, labels = infer_model.predict_on_batch(imgs)</w:t>
            </w:r>
          </w:p>
          <w:p w14:paraId="57CD8614" w14:textId="77777777" w:rsidR="00B55D4C" w:rsidRDefault="00B55D4C" w:rsidP="00B55D4C">
            <w:r>
              <w:t xml:space="preserve">    boxes /= scale</w:t>
            </w:r>
          </w:p>
          <w:p w14:paraId="029D8ED4" w14:textId="77777777" w:rsidR="00B55D4C" w:rsidRDefault="00B55D4C" w:rsidP="00B55D4C">
            <w:r>
              <w:t xml:space="preserve">    for img_num in range(len(imgs)):</w:t>
            </w:r>
          </w:p>
          <w:p w14:paraId="717CFB28" w14:textId="77777777" w:rsidR="00B55D4C" w:rsidRDefault="00B55D4C" w:rsidP="00B55D4C">
            <w:r>
              <w:t xml:space="preserve">        with open('C:\\Users\\Pawan\\Music\\Paku5\\' + image_ids[(iter_num*test_bs) + img_num] + '.txt', 'w') as f:</w:t>
            </w:r>
          </w:p>
          <w:p w14:paraId="62BC2AD0" w14:textId="77777777" w:rsidR="00B55D4C" w:rsidRDefault="00B55D4C" w:rsidP="00B55D4C">
            <w:r>
              <w:t xml:space="preserve">            for box, score, label in zip(boxes[img_num], scores[img_num], labels[img_num]):</w:t>
            </w:r>
          </w:p>
          <w:p w14:paraId="67C35317" w14:textId="77777777" w:rsidR="00B55D4C" w:rsidRDefault="00B55D4C" w:rsidP="00B55D4C">
            <w:r>
              <w:t xml:space="preserve">                # scores are sorted so we can break</w:t>
            </w:r>
          </w:p>
          <w:p w14:paraId="4B5777EA" w14:textId="77777777" w:rsidR="00B55D4C" w:rsidRDefault="00B55D4C" w:rsidP="00B55D4C">
            <w:r>
              <w:t xml:space="preserve">                if score &lt; 0:</w:t>
            </w:r>
          </w:p>
          <w:p w14:paraId="75A02EAF" w14:textId="77777777" w:rsidR="00B55D4C" w:rsidRDefault="00B55D4C" w:rsidP="00B55D4C">
            <w:r>
              <w:t xml:space="preserve">                    break</w:t>
            </w:r>
          </w:p>
          <w:p w14:paraId="1D2BF83F" w14:textId="77777777" w:rsidR="00B55D4C" w:rsidRDefault="00B55D4C" w:rsidP="00B55D4C">
            <w:r>
              <w:t xml:space="preserve">                f.write(f'{label + 1} {score} {int((box[1]))} {int((box[0]))} {int((box[3]))} {int((box[2]))} \n')</w:t>
            </w:r>
          </w:p>
          <w:p w14:paraId="108D64B6" w14:textId="3ADF485A" w:rsidR="00B55D4C" w:rsidRDefault="00B55D4C" w:rsidP="00B55D4C">
            <w:r>
              <w:t xml:space="preserve">    iter_num += 1        </w:t>
            </w:r>
          </w:p>
        </w:tc>
      </w:tr>
    </w:tbl>
    <w:p w14:paraId="7703C5B2" w14:textId="22E778C4" w:rsidR="00B55D4C" w:rsidRDefault="00B55D4C" w:rsidP="00B55D4C"/>
    <w:p w14:paraId="2510C967" w14:textId="100B31DD" w:rsidR="00B55D4C" w:rsidRDefault="00B55D4C" w:rsidP="00B55D4C"/>
    <w:p w14:paraId="18849CAA" w14:textId="1C3170C5" w:rsidR="00B55D4C" w:rsidRDefault="00B55D4C" w:rsidP="00B55D4C">
      <w:pPr>
        <w:pStyle w:val="Heading1"/>
      </w:pPr>
      <w:bookmarkStart w:id="17" w:name="_Toc24717297"/>
      <w:r>
        <w:t>Predict Image</w:t>
      </w:r>
      <w:bookmarkEnd w:id="17"/>
    </w:p>
    <w:tbl>
      <w:tblPr>
        <w:tblW w:w="10344"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4"/>
      </w:tblGrid>
      <w:tr w:rsidR="00B55D4C" w14:paraId="2746DE70" w14:textId="77777777" w:rsidTr="00B55D4C">
        <w:trPr>
          <w:trHeight w:val="1092"/>
        </w:trPr>
        <w:tc>
          <w:tcPr>
            <w:tcW w:w="10344" w:type="dxa"/>
          </w:tcPr>
          <w:p w14:paraId="1593C694" w14:textId="77777777" w:rsidR="00B55D4C" w:rsidRDefault="00B55D4C" w:rsidP="00B55D4C">
            <w:r>
              <w:t>from keras_retinanet.utils.visualization import draw_box, draw_caption</w:t>
            </w:r>
          </w:p>
          <w:p w14:paraId="6135CA38" w14:textId="77777777" w:rsidR="00B55D4C" w:rsidRDefault="00B55D4C" w:rsidP="00B55D4C">
            <w:r>
              <w:t>from keras_retinanet.utils.colors import label_color</w:t>
            </w:r>
          </w:p>
          <w:p w14:paraId="679BB7DC" w14:textId="77777777" w:rsidR="00B55D4C" w:rsidRDefault="00B55D4C" w:rsidP="00B55D4C">
            <w:r>
              <w:t>from keras_retinanet.utils.image import read_image_bgr, preprocess_image, resize_image</w:t>
            </w:r>
          </w:p>
          <w:p w14:paraId="5BE953E1" w14:textId="77777777" w:rsidR="00B55D4C" w:rsidRDefault="00B55D4C" w:rsidP="00B55D4C">
            <w:r>
              <w:t>import cv2</w:t>
            </w:r>
          </w:p>
          <w:p w14:paraId="2143BA3A" w14:textId="77777777" w:rsidR="00B55D4C" w:rsidRDefault="00B55D4C" w:rsidP="00B55D4C">
            <w:r>
              <w:t>from os import walk</w:t>
            </w:r>
          </w:p>
          <w:p w14:paraId="3E4C1498" w14:textId="77777777" w:rsidR="00B55D4C" w:rsidRDefault="00B55D4C" w:rsidP="00B55D4C">
            <w:r>
              <w:t>import matplotlib.pyplot as plt</w:t>
            </w:r>
          </w:p>
          <w:p w14:paraId="07BED6AD" w14:textId="77777777" w:rsidR="00B55D4C" w:rsidRDefault="00B55D4C" w:rsidP="00B55D4C"/>
          <w:p w14:paraId="3F3E5AF4" w14:textId="77777777" w:rsidR="00B55D4C" w:rsidRDefault="00B55D4C" w:rsidP="00B55D4C">
            <w:r>
              <w:t>_,_,image_ids = next(walk('C:\\Users\\Pawan\\Downloads\\dataset_test_rgb\\rgb\\test\\'))</w:t>
            </w:r>
          </w:p>
          <w:p w14:paraId="56340DA5" w14:textId="77777777" w:rsidR="00B55D4C" w:rsidRDefault="00B55D4C" w:rsidP="00B55D4C">
            <w:r>
              <w:t>image_ids = [i[:-4] for i in image_ids]</w:t>
            </w:r>
          </w:p>
          <w:p w14:paraId="25FC45F7" w14:textId="77777777" w:rsidR="00B55D4C" w:rsidRDefault="00B55D4C" w:rsidP="00B55D4C">
            <w:r>
              <w:t>image_ids = sorted(image_ids)</w:t>
            </w:r>
          </w:p>
          <w:p w14:paraId="5A14D218" w14:textId="77777777" w:rsidR="00B55D4C" w:rsidRDefault="00B55D4C" w:rsidP="00B55D4C">
            <w:r>
              <w:t>image_ids=["28164"]</w:t>
            </w:r>
          </w:p>
          <w:p w14:paraId="6BCCD9DA" w14:textId="77777777" w:rsidR="00B55D4C" w:rsidRDefault="00B55D4C" w:rsidP="00B55D4C">
            <w:r>
              <w:t>idx = 0</w:t>
            </w:r>
          </w:p>
          <w:p w14:paraId="2CCE790E" w14:textId="77777777" w:rsidR="00B55D4C" w:rsidRDefault="00B55D4C" w:rsidP="00B55D4C">
            <w:r>
              <w:t>image_id = 1</w:t>
            </w:r>
          </w:p>
          <w:p w14:paraId="0806E77B" w14:textId="77777777" w:rsidR="00B55D4C" w:rsidRDefault="00B55D4C" w:rsidP="00B55D4C">
            <w:r>
              <w:t>score_thres = 0.1</w:t>
            </w:r>
          </w:p>
          <w:p w14:paraId="0BEB018D" w14:textId="77777777" w:rsidR="00B55D4C" w:rsidRDefault="00B55D4C" w:rsidP="00B55D4C"/>
          <w:p w14:paraId="51A7239C" w14:textId="77777777" w:rsidR="00B55D4C" w:rsidRDefault="00B55D4C" w:rsidP="00B55D4C">
            <w:r>
              <w:t>for id in image_ids:</w:t>
            </w:r>
          </w:p>
          <w:p w14:paraId="140E0A04" w14:textId="77777777" w:rsidR="00B55D4C" w:rsidRDefault="00B55D4C" w:rsidP="00B55D4C">
            <w:r>
              <w:t xml:space="preserve">    # load image</w:t>
            </w:r>
          </w:p>
          <w:p w14:paraId="79A2F5F8" w14:textId="77777777" w:rsidR="00B55D4C" w:rsidRDefault="00B55D4C" w:rsidP="00B55D4C">
            <w:r>
              <w:t xml:space="preserve">    #idx += 1</w:t>
            </w:r>
          </w:p>
          <w:p w14:paraId="7BC325F9" w14:textId="77777777" w:rsidR="00B55D4C" w:rsidRDefault="00B55D4C" w:rsidP="00B55D4C">
            <w:r>
              <w:t xml:space="preserve">    #if idx == image_id:</w:t>
            </w:r>
          </w:p>
          <w:p w14:paraId="0894BD78" w14:textId="77777777" w:rsidR="00B55D4C" w:rsidRDefault="00B55D4C" w:rsidP="00B55D4C">
            <w:r>
              <w:t xml:space="preserve">        image = read_image_bgr('C:\\Users\\Pawan\\Downloads\\dataset_test_rgb\\rgb\\test\\' + id + '.png')</w:t>
            </w:r>
          </w:p>
          <w:p w14:paraId="4D354962" w14:textId="77777777" w:rsidR="00B55D4C" w:rsidRDefault="00B55D4C" w:rsidP="00B55D4C"/>
          <w:p w14:paraId="104D1590" w14:textId="77777777" w:rsidR="00B55D4C" w:rsidRDefault="00B55D4C" w:rsidP="00B55D4C">
            <w:r>
              <w:t xml:space="preserve">        # copy to draw on</w:t>
            </w:r>
          </w:p>
          <w:p w14:paraId="7840EA6F" w14:textId="77777777" w:rsidR="00B55D4C" w:rsidRDefault="00B55D4C" w:rsidP="00B55D4C">
            <w:r>
              <w:t xml:space="preserve">        draw = image.copy()</w:t>
            </w:r>
          </w:p>
          <w:p w14:paraId="6D6E9C35" w14:textId="77777777" w:rsidR="00B55D4C" w:rsidRDefault="00B55D4C" w:rsidP="00B55D4C">
            <w:r>
              <w:t xml:space="preserve">        draw = cv2.cvtColor(draw, cv2.COLOR_BGR2RGB)</w:t>
            </w:r>
          </w:p>
          <w:p w14:paraId="476B8F12" w14:textId="77777777" w:rsidR="00B55D4C" w:rsidRDefault="00B55D4C" w:rsidP="00B55D4C"/>
          <w:p w14:paraId="045C7C16" w14:textId="77777777" w:rsidR="00B55D4C" w:rsidRDefault="00B55D4C" w:rsidP="00B55D4C">
            <w:r>
              <w:t xml:space="preserve">        # process image</w:t>
            </w:r>
          </w:p>
          <w:p w14:paraId="6B110399" w14:textId="77777777" w:rsidR="00B55D4C" w:rsidRDefault="00B55D4C" w:rsidP="00B55D4C">
            <w:r>
              <w:t xml:space="preserve">        boxes = [list(map(int,(line.split()[3],line.split()[2],line.split()[5],line.split()[4]))) for line in open('C:\\Users\\Pawan\\Music\\Paku5\\' + id + '.txt','r').readlines()]</w:t>
            </w:r>
          </w:p>
          <w:p w14:paraId="06C3F9D9" w14:textId="77777777" w:rsidR="00B55D4C" w:rsidRDefault="00B55D4C" w:rsidP="00B55D4C">
            <w:r>
              <w:t xml:space="preserve">        scores = [float(line.split()[1]) for line in open('C:\\Users\\Pawan\\Music\\Paku5\\' + id + '.txt','r').readlines()]</w:t>
            </w:r>
          </w:p>
          <w:p w14:paraId="2754B7A6" w14:textId="77777777" w:rsidR="00B55D4C" w:rsidRDefault="00B55D4C" w:rsidP="00B55D4C">
            <w:r>
              <w:t xml:space="preserve">        labels = [int(line.split()[0]) - 1 for line in open('C:\\Users\\Pawan\\Music\\Paku5\\' + id + '.txt','r').readlines()]</w:t>
            </w:r>
          </w:p>
          <w:p w14:paraId="78162F85" w14:textId="77777777" w:rsidR="00B55D4C" w:rsidRDefault="00B55D4C" w:rsidP="00B55D4C">
            <w:r>
              <w:t xml:space="preserve">        print("scores is :::::",scores)</w:t>
            </w:r>
          </w:p>
          <w:p w14:paraId="062A07D1" w14:textId="77777777" w:rsidR="00B55D4C" w:rsidRDefault="00B55D4C" w:rsidP="00B55D4C">
            <w:r>
              <w:t xml:space="preserve">        for box, score, label in zip(boxes, scores, labels):</w:t>
            </w:r>
          </w:p>
          <w:p w14:paraId="157A9234" w14:textId="77777777" w:rsidR="00B55D4C" w:rsidRDefault="00B55D4C" w:rsidP="00B55D4C">
            <w:r>
              <w:t xml:space="preserve">            if score &lt; score_thres:</w:t>
            </w:r>
          </w:p>
          <w:p w14:paraId="1A478DFD" w14:textId="77777777" w:rsidR="00B55D4C" w:rsidRDefault="00B55D4C" w:rsidP="00B55D4C">
            <w:r>
              <w:t xml:space="preserve">                break</w:t>
            </w:r>
          </w:p>
          <w:p w14:paraId="461EE61F" w14:textId="77777777" w:rsidR="00B55D4C" w:rsidRDefault="00B55D4C" w:rsidP="00B55D4C">
            <w:r>
              <w:t xml:space="preserve">            color = label_color(label)</w:t>
            </w:r>
          </w:p>
          <w:p w14:paraId="2A6F0A7B" w14:textId="77777777" w:rsidR="00B55D4C" w:rsidRDefault="00B55D4C" w:rsidP="00B55D4C">
            <w:r>
              <w:lastRenderedPageBreak/>
              <w:t xml:space="preserve">            draw_box(draw, box, color=color,thickness=1)</w:t>
            </w:r>
          </w:p>
          <w:p w14:paraId="00F1D4A6" w14:textId="77777777" w:rsidR="00B55D4C" w:rsidRDefault="00B55D4C" w:rsidP="00B55D4C">
            <w:r>
              <w:t xml:space="preserve">            caption = "{:.3f}".format(score)</w:t>
            </w:r>
          </w:p>
          <w:p w14:paraId="58778E1D" w14:textId="77777777" w:rsidR="00B55D4C" w:rsidRDefault="00B55D4C" w:rsidP="00B55D4C">
            <w:r>
              <w:t xml:space="preserve">            draw_caption(draw, box, caption)</w:t>
            </w:r>
          </w:p>
          <w:p w14:paraId="7D93D602" w14:textId="77777777" w:rsidR="00B55D4C" w:rsidRDefault="00B55D4C" w:rsidP="00B55D4C"/>
          <w:p w14:paraId="2B86107A" w14:textId="77777777" w:rsidR="00B55D4C" w:rsidRDefault="00B55D4C" w:rsidP="00B55D4C">
            <w:r>
              <w:t xml:space="preserve">        plt.figure(figsize=(15, 15))</w:t>
            </w:r>
          </w:p>
          <w:p w14:paraId="5132D4A3" w14:textId="77777777" w:rsidR="00B55D4C" w:rsidRDefault="00B55D4C" w:rsidP="00B55D4C">
            <w:r>
              <w:t xml:space="preserve">        plt.axis('off')</w:t>
            </w:r>
          </w:p>
          <w:p w14:paraId="26145386" w14:textId="77777777" w:rsidR="00B55D4C" w:rsidRDefault="00B55D4C" w:rsidP="00B55D4C">
            <w:r>
              <w:t xml:space="preserve">        plt.imshow(draw)</w:t>
            </w:r>
          </w:p>
          <w:p w14:paraId="74D4FB24" w14:textId="77777777" w:rsidR="00B55D4C" w:rsidRDefault="00B55D4C" w:rsidP="00B55D4C">
            <w:r>
              <w:t xml:space="preserve">        plt.show()</w:t>
            </w:r>
          </w:p>
          <w:p w14:paraId="3C6FC78A" w14:textId="29B38E83" w:rsidR="00B55D4C" w:rsidRDefault="00B55D4C" w:rsidP="00B55D4C">
            <w:r>
              <w:t xml:space="preserve">        break</w:t>
            </w:r>
          </w:p>
        </w:tc>
      </w:tr>
    </w:tbl>
    <w:p w14:paraId="2FC0006C" w14:textId="686F09EF" w:rsidR="00B55D4C" w:rsidRDefault="00B55D4C" w:rsidP="00B55D4C"/>
    <w:p w14:paraId="06DD0792" w14:textId="40B30423" w:rsidR="00B55D4C" w:rsidRDefault="00B55D4C" w:rsidP="00B55D4C">
      <w:pPr>
        <w:pStyle w:val="Heading1"/>
      </w:pPr>
      <w:bookmarkStart w:id="18" w:name="_Toc24717298"/>
      <w:r>
        <w:t>Total Map Achieved from Training Model</w:t>
      </w:r>
      <w:r w:rsidR="003152FF">
        <w:t xml:space="preserve"> is 23%</w:t>
      </w:r>
      <w:bookmarkEnd w:id="18"/>
    </w:p>
    <w:p w14:paraId="0341D87C" w14:textId="77777777" w:rsidR="00A65B30" w:rsidRPr="00A65B30" w:rsidRDefault="00A65B30" w:rsidP="00A65B30">
      <w:pPr>
        <w:rPr>
          <w:rFonts w:ascii="Georgia" w:hAnsi="Georgia"/>
          <w:sz w:val="24"/>
          <w:szCs w:val="24"/>
        </w:rPr>
      </w:pPr>
      <w:r w:rsidRPr="00A65B30">
        <w:rPr>
          <w:rFonts w:ascii="Georgia" w:hAnsi="Georgia"/>
          <w:sz w:val="24"/>
          <w:szCs w:val="24"/>
        </w:rPr>
        <w:t>Running network: 100% (7147 of 7147) |###| Elapsed Time: 0:12:15 Time:  0:12:15</w:t>
      </w:r>
    </w:p>
    <w:p w14:paraId="101AC565" w14:textId="77777777" w:rsidR="00A65B30" w:rsidRPr="00A65B30" w:rsidRDefault="00A65B30" w:rsidP="00A65B30">
      <w:pPr>
        <w:rPr>
          <w:rFonts w:ascii="Georgia" w:hAnsi="Georgia"/>
          <w:sz w:val="24"/>
          <w:szCs w:val="24"/>
        </w:rPr>
      </w:pPr>
      <w:r w:rsidRPr="00A65B30">
        <w:rPr>
          <w:rFonts w:ascii="Georgia" w:hAnsi="Georgia"/>
          <w:sz w:val="24"/>
          <w:szCs w:val="24"/>
        </w:rPr>
        <w:t>Parsing annotations: 100% (7147 of 7147) || Elapsed Time: 0:00:00 Time:  0:00:00</w:t>
      </w:r>
    </w:p>
    <w:p w14:paraId="6E137DF2" w14:textId="77777777" w:rsidR="00A65B30" w:rsidRPr="00A65B30" w:rsidRDefault="00A65B30" w:rsidP="00A65B30">
      <w:pPr>
        <w:rPr>
          <w:rFonts w:ascii="Georgia" w:hAnsi="Georgia"/>
          <w:sz w:val="24"/>
          <w:szCs w:val="24"/>
        </w:rPr>
      </w:pPr>
      <w:r w:rsidRPr="00A65B30">
        <w:rPr>
          <w:rFonts w:ascii="Georgia" w:hAnsi="Georgia"/>
          <w:sz w:val="24"/>
          <w:szCs w:val="24"/>
        </w:rPr>
        <w:t>154 instances of class Yellow with average precision: 0.2792</w:t>
      </w:r>
    </w:p>
    <w:p w14:paraId="7CD39DFA" w14:textId="77777777" w:rsidR="00A65B30" w:rsidRPr="00A65B30" w:rsidRDefault="00A65B30" w:rsidP="00A65B30">
      <w:pPr>
        <w:rPr>
          <w:rFonts w:ascii="Georgia" w:hAnsi="Georgia"/>
          <w:sz w:val="24"/>
          <w:szCs w:val="24"/>
        </w:rPr>
      </w:pPr>
      <w:r w:rsidRPr="00A65B30">
        <w:rPr>
          <w:rFonts w:ascii="Georgia" w:hAnsi="Georgia"/>
          <w:sz w:val="24"/>
          <w:szCs w:val="24"/>
        </w:rPr>
        <w:t>7569 instances of class Green with average precision: 0.2607</w:t>
      </w:r>
    </w:p>
    <w:p w14:paraId="5D6083C4"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RedStraightLeft with average precision: 0.0000</w:t>
      </w:r>
    </w:p>
    <w:p w14:paraId="5AABF175" w14:textId="77777777" w:rsidR="00A65B30" w:rsidRPr="00A65B30" w:rsidRDefault="00A65B30" w:rsidP="00A65B30">
      <w:pPr>
        <w:rPr>
          <w:rFonts w:ascii="Georgia" w:hAnsi="Georgia"/>
          <w:sz w:val="24"/>
          <w:szCs w:val="24"/>
        </w:rPr>
      </w:pPr>
      <w:r w:rsidRPr="00A65B30">
        <w:rPr>
          <w:rFonts w:ascii="Georgia" w:hAnsi="Georgia"/>
          <w:sz w:val="24"/>
          <w:szCs w:val="24"/>
        </w:rPr>
        <w:t>5321 instances of class Red with average precision: 0.1849</w:t>
      </w:r>
    </w:p>
    <w:p w14:paraId="115B0DFE" w14:textId="77777777" w:rsidR="00A65B30" w:rsidRPr="00A65B30" w:rsidRDefault="00A65B30" w:rsidP="00A65B30">
      <w:pPr>
        <w:rPr>
          <w:rFonts w:ascii="Georgia" w:hAnsi="Georgia"/>
          <w:sz w:val="24"/>
          <w:szCs w:val="24"/>
        </w:rPr>
      </w:pPr>
      <w:r w:rsidRPr="00A65B30">
        <w:rPr>
          <w:rFonts w:ascii="Georgia" w:hAnsi="Georgia"/>
          <w:sz w:val="24"/>
          <w:szCs w:val="24"/>
        </w:rPr>
        <w:t>442 instances of class off with average precision: 0.0001</w:t>
      </w:r>
    </w:p>
    <w:p w14:paraId="6D347FBE"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RedStraight with average precision: 0.0000</w:t>
      </w:r>
    </w:p>
    <w:p w14:paraId="12159E40"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GreenLeft with average precision: 0.0000</w:t>
      </w:r>
    </w:p>
    <w:p w14:paraId="6264CB66"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GreenStraightLeft with average precision: 0.0000</w:t>
      </w:r>
    </w:p>
    <w:p w14:paraId="4FDBF334"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RedLeft with average precision: 0.0000</w:t>
      </w:r>
    </w:p>
    <w:p w14:paraId="440DE1FD"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GreenStraight with average precision: 0.0000</w:t>
      </w:r>
    </w:p>
    <w:p w14:paraId="63A3876A"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GreenStraightRight with average precision: 0.0000</w:t>
      </w:r>
    </w:p>
    <w:p w14:paraId="138EEBEA"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GreenRight with average precision: 0.0000</w:t>
      </w:r>
    </w:p>
    <w:p w14:paraId="6CFD33E4" w14:textId="77777777" w:rsidR="00A65B30" w:rsidRPr="00A65B30" w:rsidRDefault="00A65B30" w:rsidP="00A65B30">
      <w:pPr>
        <w:rPr>
          <w:rFonts w:ascii="Georgia" w:hAnsi="Georgia"/>
          <w:sz w:val="24"/>
          <w:szCs w:val="24"/>
        </w:rPr>
      </w:pPr>
      <w:r w:rsidRPr="00A65B30">
        <w:rPr>
          <w:rFonts w:ascii="Georgia" w:hAnsi="Georgia"/>
          <w:sz w:val="24"/>
          <w:szCs w:val="24"/>
        </w:rPr>
        <w:t>0 instances of class RedRight with average precision: 0.0000</w:t>
      </w:r>
    </w:p>
    <w:p w14:paraId="3EE00C8B" w14:textId="77A9F8C1" w:rsidR="00B55D4C" w:rsidRDefault="00A65B30" w:rsidP="00A65B30">
      <w:pPr>
        <w:rPr>
          <w:rFonts w:ascii="Georgia" w:hAnsi="Georgia"/>
          <w:b/>
          <w:bCs/>
          <w:sz w:val="24"/>
          <w:szCs w:val="24"/>
        </w:rPr>
      </w:pPr>
      <w:r w:rsidRPr="00A65B30">
        <w:rPr>
          <w:rFonts w:ascii="Georgia" w:hAnsi="Georgia"/>
          <w:b/>
          <w:bCs/>
          <w:sz w:val="24"/>
          <w:szCs w:val="24"/>
        </w:rPr>
        <w:t>mAP: 0.2225</w:t>
      </w:r>
    </w:p>
    <w:p w14:paraId="4EB8F362" w14:textId="285DC667" w:rsidR="00486E44" w:rsidRDefault="00486E44" w:rsidP="00A65B30">
      <w:pPr>
        <w:rPr>
          <w:rFonts w:ascii="Georgia" w:hAnsi="Georgia"/>
          <w:b/>
          <w:bCs/>
          <w:sz w:val="24"/>
          <w:szCs w:val="24"/>
        </w:rPr>
      </w:pPr>
    </w:p>
    <w:p w14:paraId="3091220E" w14:textId="56583ED5" w:rsidR="00486E44" w:rsidRDefault="001E036D" w:rsidP="00486E44">
      <w:pPr>
        <w:pStyle w:val="Heading1"/>
      </w:pPr>
      <w:bookmarkStart w:id="19" w:name="_Toc24717299"/>
      <w:r>
        <w:lastRenderedPageBreak/>
        <w:t>Experiment and Results</w:t>
      </w:r>
      <w:bookmarkEnd w:id="19"/>
    </w:p>
    <w:tbl>
      <w:tblPr>
        <w:tblW w:w="10044"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44"/>
      </w:tblGrid>
      <w:tr w:rsidR="006F3304" w14:paraId="41DFBA5F" w14:textId="77777777" w:rsidTr="006F3304">
        <w:trPr>
          <w:trHeight w:val="3156"/>
        </w:trPr>
        <w:tc>
          <w:tcPr>
            <w:tcW w:w="10044" w:type="dxa"/>
          </w:tcPr>
          <w:p w14:paraId="4118FE8D" w14:textId="77777777" w:rsidR="006F3304" w:rsidRPr="006F3304" w:rsidRDefault="006F3304" w:rsidP="006F33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6F3304">
              <w:rPr>
                <w:rFonts w:ascii="Courier New" w:eastAsia="Times New Roman" w:hAnsi="Courier New" w:cs="Courier New"/>
                <w:color w:val="000000"/>
                <w:sz w:val="21"/>
                <w:szCs w:val="21"/>
                <w:lang w:val="en-IN" w:eastAsia="en-IN"/>
              </w:rPr>
              <w:t>scores is ::::: [0.571634829044342, 0.5125510692596436, 0.2827792763710022, 0.27717673778533936, 0.20916566252708435, 0.20307132601737976, 0.14584004878997803, 0.13446566462516785, 0.1333320140838623, 0.12682181596755981, 0.12143006920814514, 0.11091485619544983, 0.10256195068359375, 0.10223910212516785, 0.10082471370697021, 0.10029655694961548, 0.09380248188972473, 0.09279590845108032, 0.08195269107818604, 0.07910144329071045, 0.07907557487487793, 0.07834625244140625, 0.07830506563186646, 0.07813361287117004, 0.0770319402217865, 0.07637962698936462, 0.0732857882976532, 0.07205429673194885, 0.07170355319976807, 0.07074078917503357, 0.0706489086151123, 0.0674208402633667, 0.06622764468193054, 0.0644054114818573, 0.06420519948005676, 0.06354096531867981, 0.0634050965309143, 0.06336888670921326, 0.06277352571487427, 0.06230911612510681, 0.06214413046836853, 0.06147173047065735, 0.06101241707801819, 0.06061992049217224, 0.060408711433410645, 0.06028279662132263, 0.060002148151397705, 0.059241026639938354, 0.05922093987464905, 0.05859461426734924, 0.05789363384246826, 0.05667439103126526, 0.05634751915931702, 0.05634298920631409, 0.056228816509246826, 0.05550459027290344, 0.05545032024383545, 0.054631978273391724, 0.05440878868103027, 0.054337382316589355, 0.05411452054977417, 0.0536685585975647, 0.053560495376586914, 0.05317610502243042, 0.05317121744155884, 0.052974700927734375, 0.05244642496109009, 0.05169004201889038, 0.05163013935089111, 0.051077574491500854, 0.050680309534072876, 0.050320059061050415, 0.05017542839050293]</w:t>
            </w:r>
          </w:p>
          <w:p w14:paraId="0176B3E3" w14:textId="77777777" w:rsidR="006F3304" w:rsidRDefault="006F3304" w:rsidP="006F3304"/>
        </w:tc>
      </w:tr>
    </w:tbl>
    <w:p w14:paraId="4292DD5B" w14:textId="22088088" w:rsidR="006F3304" w:rsidRDefault="006F3304" w:rsidP="006F3304"/>
    <w:p w14:paraId="3B37934F" w14:textId="354E90E3" w:rsidR="006F3304" w:rsidRDefault="00091AF8" w:rsidP="006F3304">
      <w:bookmarkStart w:id="20" w:name="_GoBack"/>
      <w:r>
        <w:rPr>
          <w:noProof/>
        </w:rPr>
        <w:lastRenderedPageBreak/>
        <w:drawing>
          <wp:inline distT="0" distB="0" distL="0" distR="0" wp14:anchorId="22193640" wp14:editId="0BA129F9">
            <wp:extent cx="6652260" cy="4602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2260" cy="4602480"/>
                    </a:xfrm>
                    <a:prstGeom prst="rect">
                      <a:avLst/>
                    </a:prstGeom>
                  </pic:spPr>
                </pic:pic>
              </a:graphicData>
            </a:graphic>
          </wp:inline>
        </w:drawing>
      </w:r>
      <w:bookmarkEnd w:id="20"/>
    </w:p>
    <w:p w14:paraId="464B6428" w14:textId="322D2B5B" w:rsidR="006F3304" w:rsidRDefault="006F3304" w:rsidP="006F3304"/>
    <w:p w14:paraId="531697B4" w14:textId="24C6AE15" w:rsidR="006F3304" w:rsidRPr="006F3304" w:rsidRDefault="006F3304" w:rsidP="006F3304">
      <w:pPr>
        <w:pStyle w:val="Heading1"/>
      </w:pPr>
      <w:bookmarkStart w:id="21" w:name="_Toc24717300"/>
      <w:r>
        <w:t>Future Work</w:t>
      </w:r>
      <w:bookmarkEnd w:id="21"/>
    </w:p>
    <w:p w14:paraId="1DD0961E" w14:textId="2CED146B" w:rsidR="006F3304" w:rsidRDefault="006F3304" w:rsidP="006F3304">
      <w:pPr>
        <w:tabs>
          <w:tab w:val="left" w:pos="2676"/>
        </w:tabs>
        <w:rPr>
          <w:rFonts w:ascii="Georgia" w:hAnsi="Georgia"/>
          <w:sz w:val="28"/>
          <w:szCs w:val="28"/>
        </w:rPr>
      </w:pPr>
      <w:r w:rsidRPr="006F3304">
        <w:rPr>
          <w:rFonts w:ascii="Georgia" w:hAnsi="Georgia"/>
          <w:sz w:val="28"/>
          <w:szCs w:val="28"/>
        </w:rPr>
        <w:t>To Improve MAP</w:t>
      </w:r>
      <w:r>
        <w:rPr>
          <w:rFonts w:ascii="Georgia" w:hAnsi="Georgia"/>
          <w:sz w:val="28"/>
          <w:szCs w:val="28"/>
        </w:rPr>
        <w:tab/>
      </w:r>
    </w:p>
    <w:p w14:paraId="1E351A6D" w14:textId="76437AFF" w:rsidR="006F3304" w:rsidRDefault="006F3304" w:rsidP="006F3304">
      <w:pPr>
        <w:tabs>
          <w:tab w:val="left" w:pos="2676"/>
        </w:tabs>
        <w:rPr>
          <w:rFonts w:ascii="Georgia" w:hAnsi="Georgia"/>
          <w:sz w:val="28"/>
          <w:szCs w:val="28"/>
        </w:rPr>
      </w:pPr>
    </w:p>
    <w:p w14:paraId="014865BE" w14:textId="3D9D671D" w:rsidR="006F3304" w:rsidRPr="006F3304" w:rsidRDefault="006F3304" w:rsidP="006F3304"/>
    <w:sectPr w:rsidR="006F3304" w:rsidRPr="006F3304" w:rsidSect="00855982">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D3935" w14:textId="77777777" w:rsidR="00E74670" w:rsidRDefault="00E74670" w:rsidP="00855982">
      <w:pPr>
        <w:spacing w:after="0" w:line="240" w:lineRule="auto"/>
      </w:pPr>
      <w:r>
        <w:separator/>
      </w:r>
    </w:p>
  </w:endnote>
  <w:endnote w:type="continuationSeparator" w:id="0">
    <w:p w14:paraId="5C022DCF" w14:textId="77777777" w:rsidR="00E74670" w:rsidRDefault="00E74670"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37C8906" w14:textId="77777777" w:rsidR="00855982" w:rsidRDefault="00855982">
        <w:pPr>
          <w:pStyle w:val="Footer"/>
        </w:pPr>
        <w:r>
          <w:fldChar w:fldCharType="begin"/>
        </w:r>
        <w:r>
          <w:instrText xml:space="preserve"> PAGE   \* MERGEFORMAT </w:instrText>
        </w:r>
        <w:r>
          <w:fldChar w:fldCharType="separate"/>
        </w:r>
        <w:r w:rsidR="0079728B">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BA643" w14:textId="77777777" w:rsidR="00E74670" w:rsidRDefault="00E74670" w:rsidP="00855982">
      <w:pPr>
        <w:spacing w:after="0" w:line="240" w:lineRule="auto"/>
      </w:pPr>
      <w:r>
        <w:separator/>
      </w:r>
    </w:p>
  </w:footnote>
  <w:footnote w:type="continuationSeparator" w:id="0">
    <w:p w14:paraId="65D195D5" w14:textId="77777777" w:rsidR="00E74670" w:rsidRDefault="00E74670"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6306D7"/>
    <w:multiLevelType w:val="hybridMultilevel"/>
    <w:tmpl w:val="9926AD18"/>
    <w:lvl w:ilvl="0" w:tplc="CBC4D6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6154875"/>
    <w:multiLevelType w:val="hybridMultilevel"/>
    <w:tmpl w:val="072A1F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F603C6"/>
    <w:multiLevelType w:val="hybridMultilevel"/>
    <w:tmpl w:val="C6E8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17725D"/>
    <w:multiLevelType w:val="hybridMultilevel"/>
    <w:tmpl w:val="6AB41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3958B8"/>
    <w:multiLevelType w:val="hybridMultilevel"/>
    <w:tmpl w:val="9176E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A3677D"/>
    <w:multiLevelType w:val="hybridMultilevel"/>
    <w:tmpl w:val="C11A87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8633DE"/>
    <w:multiLevelType w:val="hybridMultilevel"/>
    <w:tmpl w:val="C74AFF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020AFA"/>
    <w:multiLevelType w:val="hybridMultilevel"/>
    <w:tmpl w:val="9F82AF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0430E6E"/>
    <w:multiLevelType w:val="multilevel"/>
    <w:tmpl w:val="6EE4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0626E7"/>
    <w:multiLevelType w:val="hybridMultilevel"/>
    <w:tmpl w:val="31BC3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D480A00"/>
    <w:multiLevelType w:val="hybridMultilevel"/>
    <w:tmpl w:val="B1966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A17913"/>
    <w:multiLevelType w:val="hybridMultilevel"/>
    <w:tmpl w:val="5434DC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9F1D51"/>
    <w:multiLevelType w:val="hybridMultilevel"/>
    <w:tmpl w:val="AFBE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0F4B46"/>
    <w:multiLevelType w:val="hybridMultilevel"/>
    <w:tmpl w:val="FC863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DDF50DA"/>
    <w:multiLevelType w:val="hybridMultilevel"/>
    <w:tmpl w:val="BCE42D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AA7A2B"/>
    <w:multiLevelType w:val="hybridMultilevel"/>
    <w:tmpl w:val="5212DC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7D0906"/>
    <w:multiLevelType w:val="hybridMultilevel"/>
    <w:tmpl w:val="9F3E9B7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BC452D4"/>
    <w:multiLevelType w:val="hybridMultilevel"/>
    <w:tmpl w:val="B8DE8FBE"/>
    <w:lvl w:ilvl="0" w:tplc="E9F2A198">
      <w:start w:val="1"/>
      <w:numFmt w:val="decimal"/>
      <w:lvlText w:val="%1&gt;"/>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6"/>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6"/>
  </w:num>
  <w:num w:numId="29">
    <w:abstractNumId w:val="24"/>
  </w:num>
  <w:num w:numId="30">
    <w:abstractNumId w:val="30"/>
  </w:num>
  <w:num w:numId="31">
    <w:abstractNumId w:val="14"/>
  </w:num>
  <w:num w:numId="32">
    <w:abstractNumId w:val="22"/>
  </w:num>
  <w:num w:numId="33">
    <w:abstractNumId w:val="32"/>
  </w:num>
  <w:num w:numId="34">
    <w:abstractNumId w:val="18"/>
  </w:num>
  <w:num w:numId="35">
    <w:abstractNumId w:val="35"/>
  </w:num>
  <w:num w:numId="36">
    <w:abstractNumId w:val="25"/>
  </w:num>
  <w:num w:numId="37">
    <w:abstractNumId w:val="31"/>
  </w:num>
  <w:num w:numId="38">
    <w:abstractNumId w:val="28"/>
  </w:num>
  <w:num w:numId="39">
    <w:abstractNumId w:val="19"/>
  </w:num>
  <w:num w:numId="40">
    <w:abstractNumId w:val="17"/>
  </w:num>
  <w:num w:numId="41">
    <w:abstractNumId w:val="34"/>
  </w:num>
  <w:num w:numId="42">
    <w:abstractNumId w:val="29"/>
  </w:num>
  <w:num w:numId="43">
    <w:abstractNumId w:val="23"/>
  </w:num>
  <w:num w:numId="44">
    <w:abstractNumId w:val="27"/>
  </w:num>
  <w:num w:numId="45">
    <w:abstractNumId w:val="20"/>
  </w:num>
  <w:num w:numId="46">
    <w:abstractNumId w:val="21"/>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10F"/>
    <w:rsid w:val="000106CF"/>
    <w:rsid w:val="00051BED"/>
    <w:rsid w:val="00057227"/>
    <w:rsid w:val="00091AF8"/>
    <w:rsid w:val="000A73C2"/>
    <w:rsid w:val="000E528F"/>
    <w:rsid w:val="000F0D71"/>
    <w:rsid w:val="000F78E4"/>
    <w:rsid w:val="00115B6D"/>
    <w:rsid w:val="00150807"/>
    <w:rsid w:val="00150C7A"/>
    <w:rsid w:val="001518C7"/>
    <w:rsid w:val="001670F4"/>
    <w:rsid w:val="001738DD"/>
    <w:rsid w:val="001B4D12"/>
    <w:rsid w:val="001D4362"/>
    <w:rsid w:val="001E036D"/>
    <w:rsid w:val="001F3C31"/>
    <w:rsid w:val="002053F6"/>
    <w:rsid w:val="00221B03"/>
    <w:rsid w:val="0022208E"/>
    <w:rsid w:val="00255B3E"/>
    <w:rsid w:val="002B3E49"/>
    <w:rsid w:val="002E2821"/>
    <w:rsid w:val="002F4610"/>
    <w:rsid w:val="00312CB2"/>
    <w:rsid w:val="003152FF"/>
    <w:rsid w:val="003176BB"/>
    <w:rsid w:val="00350A38"/>
    <w:rsid w:val="00363D85"/>
    <w:rsid w:val="0038287B"/>
    <w:rsid w:val="003C3273"/>
    <w:rsid w:val="003E2332"/>
    <w:rsid w:val="003E71EA"/>
    <w:rsid w:val="003F4E6D"/>
    <w:rsid w:val="004337BB"/>
    <w:rsid w:val="0044658A"/>
    <w:rsid w:val="00467618"/>
    <w:rsid w:val="004823ED"/>
    <w:rsid w:val="00486E44"/>
    <w:rsid w:val="004B6645"/>
    <w:rsid w:val="004C27B5"/>
    <w:rsid w:val="004E1DA7"/>
    <w:rsid w:val="004F53C4"/>
    <w:rsid w:val="005050F8"/>
    <w:rsid w:val="00515B50"/>
    <w:rsid w:val="00552738"/>
    <w:rsid w:val="00573F5B"/>
    <w:rsid w:val="00582C27"/>
    <w:rsid w:val="005B1567"/>
    <w:rsid w:val="00636930"/>
    <w:rsid w:val="0064212C"/>
    <w:rsid w:val="00693211"/>
    <w:rsid w:val="006C13F0"/>
    <w:rsid w:val="006F0158"/>
    <w:rsid w:val="006F3304"/>
    <w:rsid w:val="006F5B4C"/>
    <w:rsid w:val="0070776E"/>
    <w:rsid w:val="007576D7"/>
    <w:rsid w:val="007833A7"/>
    <w:rsid w:val="00785312"/>
    <w:rsid w:val="0079728B"/>
    <w:rsid w:val="007F5B36"/>
    <w:rsid w:val="0081024A"/>
    <w:rsid w:val="00821669"/>
    <w:rsid w:val="008276EF"/>
    <w:rsid w:val="0083058C"/>
    <w:rsid w:val="00855982"/>
    <w:rsid w:val="008724EB"/>
    <w:rsid w:val="00880FA1"/>
    <w:rsid w:val="00882946"/>
    <w:rsid w:val="008B15E0"/>
    <w:rsid w:val="008D4580"/>
    <w:rsid w:val="009A7421"/>
    <w:rsid w:val="009C6D7B"/>
    <w:rsid w:val="009D1402"/>
    <w:rsid w:val="00A10484"/>
    <w:rsid w:val="00A16911"/>
    <w:rsid w:val="00A17A3B"/>
    <w:rsid w:val="00A47AB8"/>
    <w:rsid w:val="00A50AB6"/>
    <w:rsid w:val="00A65B30"/>
    <w:rsid w:val="00A71632"/>
    <w:rsid w:val="00AD6BFB"/>
    <w:rsid w:val="00AF5CD2"/>
    <w:rsid w:val="00B10900"/>
    <w:rsid w:val="00B55D4C"/>
    <w:rsid w:val="00B6642D"/>
    <w:rsid w:val="00BB010F"/>
    <w:rsid w:val="00BB1F7E"/>
    <w:rsid w:val="00BC0DF5"/>
    <w:rsid w:val="00BE1306"/>
    <w:rsid w:val="00C0117E"/>
    <w:rsid w:val="00C02A7D"/>
    <w:rsid w:val="00C7448E"/>
    <w:rsid w:val="00C76152"/>
    <w:rsid w:val="00C928DF"/>
    <w:rsid w:val="00CB0D61"/>
    <w:rsid w:val="00CB79E7"/>
    <w:rsid w:val="00CC01CC"/>
    <w:rsid w:val="00CD235B"/>
    <w:rsid w:val="00CE3A7A"/>
    <w:rsid w:val="00CE7F3F"/>
    <w:rsid w:val="00D22945"/>
    <w:rsid w:val="00D23A62"/>
    <w:rsid w:val="00D44403"/>
    <w:rsid w:val="00D61FE3"/>
    <w:rsid w:val="00D90E9B"/>
    <w:rsid w:val="00D921A1"/>
    <w:rsid w:val="00D955A8"/>
    <w:rsid w:val="00DD59D9"/>
    <w:rsid w:val="00DE6B57"/>
    <w:rsid w:val="00E36019"/>
    <w:rsid w:val="00E57C69"/>
    <w:rsid w:val="00E74670"/>
    <w:rsid w:val="00EA0188"/>
    <w:rsid w:val="00EE7FA0"/>
    <w:rsid w:val="00F15942"/>
    <w:rsid w:val="00F25A3C"/>
    <w:rsid w:val="00F92000"/>
    <w:rsid w:val="00F97DDC"/>
    <w:rsid w:val="00FB6B74"/>
    <w:rsid w:val="00FD262C"/>
    <w:rsid w:val="00FD33A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8D4EB"/>
  <w15:chartTrackingRefBased/>
  <w15:docId w15:val="{734AB8BF-1B70-416B-81E2-05909A9C4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table" w:styleId="TableGrid">
    <w:name w:val="Table Grid"/>
    <w:basedOn w:val="TableNormal"/>
    <w:uiPriority w:val="39"/>
    <w:rsid w:val="00BB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F97DDC"/>
    <w:pPr>
      <w:ind w:left="720"/>
      <w:contextualSpacing/>
    </w:pPr>
  </w:style>
  <w:style w:type="paragraph" w:styleId="TOC1">
    <w:name w:val="toc 1"/>
    <w:basedOn w:val="Normal"/>
    <w:next w:val="Normal"/>
    <w:autoRedefine/>
    <w:uiPriority w:val="39"/>
    <w:unhideWhenUsed/>
    <w:rsid w:val="00573F5B"/>
    <w:pPr>
      <w:spacing w:after="100"/>
    </w:pPr>
  </w:style>
  <w:style w:type="paragraph" w:styleId="TOC2">
    <w:name w:val="toc 2"/>
    <w:basedOn w:val="Normal"/>
    <w:next w:val="Normal"/>
    <w:autoRedefine/>
    <w:uiPriority w:val="39"/>
    <w:unhideWhenUsed/>
    <w:rsid w:val="00573F5B"/>
    <w:pPr>
      <w:spacing w:after="100"/>
      <w:ind w:left="220"/>
    </w:pPr>
  </w:style>
  <w:style w:type="paragraph" w:styleId="TOC3">
    <w:name w:val="toc 3"/>
    <w:basedOn w:val="Normal"/>
    <w:next w:val="Normal"/>
    <w:autoRedefine/>
    <w:uiPriority w:val="39"/>
    <w:unhideWhenUsed/>
    <w:rsid w:val="00573F5B"/>
    <w:pPr>
      <w:spacing w:after="100"/>
      <w:ind w:left="440"/>
    </w:pPr>
  </w:style>
  <w:style w:type="paragraph" w:customStyle="1" w:styleId="ij">
    <w:name w:val="ij"/>
    <w:basedOn w:val="Normal"/>
    <w:rsid w:val="00A17A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itation">
    <w:name w:val="citation"/>
    <w:basedOn w:val="DefaultParagraphFont"/>
    <w:rsid w:val="004F53C4"/>
  </w:style>
  <w:style w:type="character" w:styleId="UnresolvedMention">
    <w:name w:val="Unresolved Mention"/>
    <w:basedOn w:val="DefaultParagraphFont"/>
    <w:uiPriority w:val="99"/>
    <w:semiHidden/>
    <w:unhideWhenUsed/>
    <w:rsid w:val="00552738"/>
    <w:rPr>
      <w:color w:val="605E5C"/>
      <w:shd w:val="clear" w:color="auto" w:fill="E1DFDD"/>
    </w:rPr>
  </w:style>
  <w:style w:type="character" w:customStyle="1" w:styleId="n">
    <w:name w:val="n"/>
    <w:basedOn w:val="DefaultParagraphFont"/>
    <w:rsid w:val="00BE1306"/>
  </w:style>
  <w:style w:type="character" w:customStyle="1" w:styleId="p">
    <w:name w:val="p"/>
    <w:basedOn w:val="DefaultParagraphFont"/>
    <w:rsid w:val="00BE1306"/>
  </w:style>
  <w:style w:type="character" w:customStyle="1" w:styleId="o">
    <w:name w:val="o"/>
    <w:basedOn w:val="DefaultParagraphFont"/>
    <w:rsid w:val="00BE1306"/>
  </w:style>
  <w:style w:type="character" w:customStyle="1" w:styleId="mf">
    <w:name w:val="mf"/>
    <w:basedOn w:val="DefaultParagraphFont"/>
    <w:rsid w:val="00BE1306"/>
  </w:style>
  <w:style w:type="character" w:customStyle="1" w:styleId="mi">
    <w:name w:val="mi"/>
    <w:basedOn w:val="DefaultParagraphFont"/>
    <w:rsid w:val="00BE1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01710">
      <w:bodyDiv w:val="1"/>
      <w:marLeft w:val="0"/>
      <w:marRight w:val="0"/>
      <w:marTop w:val="0"/>
      <w:marBottom w:val="0"/>
      <w:divBdr>
        <w:top w:val="none" w:sz="0" w:space="0" w:color="auto"/>
        <w:left w:val="none" w:sz="0" w:space="0" w:color="auto"/>
        <w:bottom w:val="none" w:sz="0" w:space="0" w:color="auto"/>
        <w:right w:val="none" w:sz="0" w:space="0" w:color="auto"/>
      </w:divBdr>
    </w:div>
    <w:div w:id="70978877">
      <w:bodyDiv w:val="1"/>
      <w:marLeft w:val="0"/>
      <w:marRight w:val="0"/>
      <w:marTop w:val="0"/>
      <w:marBottom w:val="0"/>
      <w:divBdr>
        <w:top w:val="none" w:sz="0" w:space="0" w:color="auto"/>
        <w:left w:val="none" w:sz="0" w:space="0" w:color="auto"/>
        <w:bottom w:val="none" w:sz="0" w:space="0" w:color="auto"/>
        <w:right w:val="none" w:sz="0" w:space="0" w:color="auto"/>
      </w:divBdr>
      <w:divsChild>
        <w:div w:id="1308320913">
          <w:marLeft w:val="0"/>
          <w:marRight w:val="0"/>
          <w:marTop w:val="0"/>
          <w:marBottom w:val="0"/>
          <w:divBdr>
            <w:top w:val="none" w:sz="0" w:space="0" w:color="auto"/>
            <w:left w:val="none" w:sz="0" w:space="0" w:color="auto"/>
            <w:bottom w:val="none" w:sz="0" w:space="0" w:color="auto"/>
            <w:right w:val="none" w:sz="0" w:space="0" w:color="auto"/>
          </w:divBdr>
          <w:divsChild>
            <w:div w:id="2062628126">
              <w:marLeft w:val="0"/>
              <w:marRight w:val="0"/>
              <w:marTop w:val="0"/>
              <w:marBottom w:val="0"/>
              <w:divBdr>
                <w:top w:val="none" w:sz="0" w:space="0" w:color="auto"/>
                <w:left w:val="none" w:sz="0" w:space="0" w:color="auto"/>
                <w:bottom w:val="none" w:sz="0" w:space="0" w:color="auto"/>
                <w:right w:val="none" w:sz="0" w:space="0" w:color="auto"/>
              </w:divBdr>
              <w:divsChild>
                <w:div w:id="1996490305">
                  <w:marLeft w:val="0"/>
                  <w:marRight w:val="0"/>
                  <w:marTop w:val="100"/>
                  <w:marBottom w:val="100"/>
                  <w:divBdr>
                    <w:top w:val="none" w:sz="0" w:space="0" w:color="auto"/>
                    <w:left w:val="none" w:sz="0" w:space="0" w:color="auto"/>
                    <w:bottom w:val="none" w:sz="0" w:space="0" w:color="auto"/>
                    <w:right w:val="none" w:sz="0" w:space="0" w:color="auto"/>
                  </w:divBdr>
                  <w:divsChild>
                    <w:div w:id="900990349">
                      <w:marLeft w:val="0"/>
                      <w:marRight w:val="0"/>
                      <w:marTop w:val="0"/>
                      <w:marBottom w:val="0"/>
                      <w:divBdr>
                        <w:top w:val="none" w:sz="0" w:space="0" w:color="auto"/>
                        <w:left w:val="none" w:sz="0" w:space="0" w:color="auto"/>
                        <w:bottom w:val="none" w:sz="0" w:space="0" w:color="auto"/>
                        <w:right w:val="none" w:sz="0" w:space="0" w:color="auto"/>
                      </w:divBdr>
                      <w:divsChild>
                        <w:div w:id="15448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197341">
          <w:blockQuote w:val="1"/>
          <w:marLeft w:val="-300"/>
          <w:marRight w:val="0"/>
          <w:marTop w:val="0"/>
          <w:marBottom w:val="0"/>
          <w:divBdr>
            <w:top w:val="none" w:sz="0" w:space="0" w:color="auto"/>
            <w:left w:val="none" w:sz="0" w:space="0" w:color="auto"/>
            <w:bottom w:val="none" w:sz="0" w:space="0" w:color="auto"/>
            <w:right w:val="none" w:sz="0" w:space="0" w:color="auto"/>
          </w:divBdr>
        </w:div>
        <w:div w:id="2059820811">
          <w:blockQuote w:val="1"/>
          <w:marLeft w:val="-300"/>
          <w:marRight w:val="0"/>
          <w:marTop w:val="0"/>
          <w:marBottom w:val="0"/>
          <w:divBdr>
            <w:top w:val="none" w:sz="0" w:space="0" w:color="auto"/>
            <w:left w:val="none" w:sz="0" w:space="0" w:color="auto"/>
            <w:bottom w:val="none" w:sz="0" w:space="0" w:color="auto"/>
            <w:right w:val="none" w:sz="0" w:space="0" w:color="auto"/>
          </w:divBdr>
        </w:div>
        <w:div w:id="1166900199">
          <w:marLeft w:val="0"/>
          <w:marRight w:val="0"/>
          <w:marTop w:val="0"/>
          <w:marBottom w:val="0"/>
          <w:divBdr>
            <w:top w:val="none" w:sz="0" w:space="0" w:color="auto"/>
            <w:left w:val="none" w:sz="0" w:space="0" w:color="auto"/>
            <w:bottom w:val="none" w:sz="0" w:space="0" w:color="auto"/>
            <w:right w:val="none" w:sz="0" w:space="0" w:color="auto"/>
          </w:divBdr>
          <w:divsChild>
            <w:div w:id="300233837">
              <w:marLeft w:val="0"/>
              <w:marRight w:val="0"/>
              <w:marTop w:val="100"/>
              <w:marBottom w:val="100"/>
              <w:divBdr>
                <w:top w:val="none" w:sz="0" w:space="0" w:color="auto"/>
                <w:left w:val="none" w:sz="0" w:space="0" w:color="auto"/>
                <w:bottom w:val="none" w:sz="0" w:space="0" w:color="auto"/>
                <w:right w:val="none" w:sz="0" w:space="0" w:color="auto"/>
              </w:divBdr>
              <w:divsChild>
                <w:div w:id="1887905758">
                  <w:marLeft w:val="0"/>
                  <w:marRight w:val="0"/>
                  <w:marTop w:val="0"/>
                  <w:marBottom w:val="0"/>
                  <w:divBdr>
                    <w:top w:val="none" w:sz="0" w:space="0" w:color="auto"/>
                    <w:left w:val="none" w:sz="0" w:space="0" w:color="auto"/>
                    <w:bottom w:val="none" w:sz="0" w:space="0" w:color="auto"/>
                    <w:right w:val="none" w:sz="0" w:space="0" w:color="auto"/>
                  </w:divBdr>
                  <w:divsChild>
                    <w:div w:id="15412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819776">
      <w:bodyDiv w:val="1"/>
      <w:marLeft w:val="0"/>
      <w:marRight w:val="0"/>
      <w:marTop w:val="0"/>
      <w:marBottom w:val="0"/>
      <w:divBdr>
        <w:top w:val="none" w:sz="0" w:space="0" w:color="auto"/>
        <w:left w:val="none" w:sz="0" w:space="0" w:color="auto"/>
        <w:bottom w:val="none" w:sz="0" w:space="0" w:color="auto"/>
        <w:right w:val="none" w:sz="0" w:space="0" w:color="auto"/>
      </w:divBdr>
    </w:div>
    <w:div w:id="301421231">
      <w:bodyDiv w:val="1"/>
      <w:marLeft w:val="0"/>
      <w:marRight w:val="0"/>
      <w:marTop w:val="0"/>
      <w:marBottom w:val="0"/>
      <w:divBdr>
        <w:top w:val="none" w:sz="0" w:space="0" w:color="auto"/>
        <w:left w:val="none" w:sz="0" w:space="0" w:color="auto"/>
        <w:bottom w:val="none" w:sz="0" w:space="0" w:color="auto"/>
        <w:right w:val="none" w:sz="0" w:space="0" w:color="auto"/>
      </w:divBdr>
    </w:div>
    <w:div w:id="452095603">
      <w:bodyDiv w:val="1"/>
      <w:marLeft w:val="0"/>
      <w:marRight w:val="0"/>
      <w:marTop w:val="0"/>
      <w:marBottom w:val="0"/>
      <w:divBdr>
        <w:top w:val="none" w:sz="0" w:space="0" w:color="auto"/>
        <w:left w:val="none" w:sz="0" w:space="0" w:color="auto"/>
        <w:bottom w:val="none" w:sz="0" w:space="0" w:color="auto"/>
        <w:right w:val="none" w:sz="0" w:space="0" w:color="auto"/>
      </w:divBdr>
    </w:div>
    <w:div w:id="460080335">
      <w:bodyDiv w:val="1"/>
      <w:marLeft w:val="0"/>
      <w:marRight w:val="0"/>
      <w:marTop w:val="0"/>
      <w:marBottom w:val="0"/>
      <w:divBdr>
        <w:top w:val="none" w:sz="0" w:space="0" w:color="auto"/>
        <w:left w:val="none" w:sz="0" w:space="0" w:color="auto"/>
        <w:bottom w:val="none" w:sz="0" w:space="0" w:color="auto"/>
        <w:right w:val="none" w:sz="0" w:space="0" w:color="auto"/>
      </w:divBdr>
    </w:div>
    <w:div w:id="854879307">
      <w:bodyDiv w:val="1"/>
      <w:marLeft w:val="0"/>
      <w:marRight w:val="0"/>
      <w:marTop w:val="0"/>
      <w:marBottom w:val="0"/>
      <w:divBdr>
        <w:top w:val="none" w:sz="0" w:space="0" w:color="auto"/>
        <w:left w:val="none" w:sz="0" w:space="0" w:color="auto"/>
        <w:bottom w:val="none" w:sz="0" w:space="0" w:color="auto"/>
        <w:right w:val="none" w:sz="0" w:space="0" w:color="auto"/>
      </w:divBdr>
    </w:div>
    <w:div w:id="933636527">
      <w:bodyDiv w:val="1"/>
      <w:marLeft w:val="0"/>
      <w:marRight w:val="0"/>
      <w:marTop w:val="0"/>
      <w:marBottom w:val="0"/>
      <w:divBdr>
        <w:top w:val="none" w:sz="0" w:space="0" w:color="auto"/>
        <w:left w:val="none" w:sz="0" w:space="0" w:color="auto"/>
        <w:bottom w:val="none" w:sz="0" w:space="0" w:color="auto"/>
        <w:right w:val="none" w:sz="0" w:space="0" w:color="auto"/>
      </w:divBdr>
    </w:div>
    <w:div w:id="980383428">
      <w:bodyDiv w:val="1"/>
      <w:marLeft w:val="0"/>
      <w:marRight w:val="0"/>
      <w:marTop w:val="0"/>
      <w:marBottom w:val="0"/>
      <w:divBdr>
        <w:top w:val="none" w:sz="0" w:space="0" w:color="auto"/>
        <w:left w:val="none" w:sz="0" w:space="0" w:color="auto"/>
        <w:bottom w:val="none" w:sz="0" w:space="0" w:color="auto"/>
        <w:right w:val="none" w:sz="0" w:space="0" w:color="auto"/>
      </w:divBdr>
      <w:divsChild>
        <w:div w:id="1471093647">
          <w:marLeft w:val="0"/>
          <w:marRight w:val="0"/>
          <w:marTop w:val="0"/>
          <w:marBottom w:val="0"/>
          <w:divBdr>
            <w:top w:val="none" w:sz="0" w:space="0" w:color="auto"/>
            <w:left w:val="none" w:sz="0" w:space="0" w:color="auto"/>
            <w:bottom w:val="none" w:sz="0" w:space="0" w:color="auto"/>
            <w:right w:val="none" w:sz="0" w:space="0" w:color="auto"/>
          </w:divBdr>
          <w:divsChild>
            <w:div w:id="577398600">
              <w:marLeft w:val="0"/>
              <w:marRight w:val="0"/>
              <w:marTop w:val="0"/>
              <w:marBottom w:val="0"/>
              <w:divBdr>
                <w:top w:val="none" w:sz="0" w:space="0" w:color="auto"/>
                <w:left w:val="none" w:sz="0" w:space="0" w:color="auto"/>
                <w:bottom w:val="none" w:sz="0" w:space="0" w:color="auto"/>
                <w:right w:val="none" w:sz="0" w:space="0" w:color="auto"/>
              </w:divBdr>
              <w:divsChild>
                <w:div w:id="1350641784">
                  <w:marLeft w:val="0"/>
                  <w:marRight w:val="0"/>
                  <w:marTop w:val="100"/>
                  <w:marBottom w:val="100"/>
                  <w:divBdr>
                    <w:top w:val="none" w:sz="0" w:space="0" w:color="auto"/>
                    <w:left w:val="none" w:sz="0" w:space="0" w:color="auto"/>
                    <w:bottom w:val="none" w:sz="0" w:space="0" w:color="auto"/>
                    <w:right w:val="none" w:sz="0" w:space="0" w:color="auto"/>
                  </w:divBdr>
                  <w:divsChild>
                    <w:div w:id="644049272">
                      <w:marLeft w:val="0"/>
                      <w:marRight w:val="0"/>
                      <w:marTop w:val="0"/>
                      <w:marBottom w:val="0"/>
                      <w:divBdr>
                        <w:top w:val="none" w:sz="0" w:space="0" w:color="auto"/>
                        <w:left w:val="none" w:sz="0" w:space="0" w:color="auto"/>
                        <w:bottom w:val="none" w:sz="0" w:space="0" w:color="auto"/>
                        <w:right w:val="none" w:sz="0" w:space="0" w:color="auto"/>
                      </w:divBdr>
                      <w:divsChild>
                        <w:div w:id="12812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345157">
          <w:blockQuote w:val="1"/>
          <w:marLeft w:val="-300"/>
          <w:marRight w:val="0"/>
          <w:marTop w:val="0"/>
          <w:marBottom w:val="0"/>
          <w:divBdr>
            <w:top w:val="none" w:sz="0" w:space="0" w:color="auto"/>
            <w:left w:val="none" w:sz="0" w:space="0" w:color="auto"/>
            <w:bottom w:val="none" w:sz="0" w:space="0" w:color="auto"/>
            <w:right w:val="none" w:sz="0" w:space="0" w:color="auto"/>
          </w:divBdr>
        </w:div>
        <w:div w:id="1879851866">
          <w:blockQuote w:val="1"/>
          <w:marLeft w:val="-300"/>
          <w:marRight w:val="0"/>
          <w:marTop w:val="0"/>
          <w:marBottom w:val="0"/>
          <w:divBdr>
            <w:top w:val="none" w:sz="0" w:space="0" w:color="auto"/>
            <w:left w:val="none" w:sz="0" w:space="0" w:color="auto"/>
            <w:bottom w:val="none" w:sz="0" w:space="0" w:color="auto"/>
            <w:right w:val="none" w:sz="0" w:space="0" w:color="auto"/>
          </w:divBdr>
        </w:div>
        <w:div w:id="808018362">
          <w:marLeft w:val="0"/>
          <w:marRight w:val="0"/>
          <w:marTop w:val="0"/>
          <w:marBottom w:val="0"/>
          <w:divBdr>
            <w:top w:val="none" w:sz="0" w:space="0" w:color="auto"/>
            <w:left w:val="none" w:sz="0" w:space="0" w:color="auto"/>
            <w:bottom w:val="none" w:sz="0" w:space="0" w:color="auto"/>
            <w:right w:val="none" w:sz="0" w:space="0" w:color="auto"/>
          </w:divBdr>
          <w:divsChild>
            <w:div w:id="1465192724">
              <w:marLeft w:val="0"/>
              <w:marRight w:val="0"/>
              <w:marTop w:val="100"/>
              <w:marBottom w:val="100"/>
              <w:divBdr>
                <w:top w:val="none" w:sz="0" w:space="0" w:color="auto"/>
                <w:left w:val="none" w:sz="0" w:space="0" w:color="auto"/>
                <w:bottom w:val="none" w:sz="0" w:space="0" w:color="auto"/>
                <w:right w:val="none" w:sz="0" w:space="0" w:color="auto"/>
              </w:divBdr>
              <w:divsChild>
                <w:div w:id="1339313953">
                  <w:marLeft w:val="0"/>
                  <w:marRight w:val="0"/>
                  <w:marTop w:val="0"/>
                  <w:marBottom w:val="0"/>
                  <w:divBdr>
                    <w:top w:val="none" w:sz="0" w:space="0" w:color="auto"/>
                    <w:left w:val="none" w:sz="0" w:space="0" w:color="auto"/>
                    <w:bottom w:val="none" w:sz="0" w:space="0" w:color="auto"/>
                    <w:right w:val="none" w:sz="0" w:space="0" w:color="auto"/>
                  </w:divBdr>
                  <w:divsChild>
                    <w:div w:id="17508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637758">
      <w:bodyDiv w:val="1"/>
      <w:marLeft w:val="0"/>
      <w:marRight w:val="0"/>
      <w:marTop w:val="0"/>
      <w:marBottom w:val="0"/>
      <w:divBdr>
        <w:top w:val="none" w:sz="0" w:space="0" w:color="auto"/>
        <w:left w:val="none" w:sz="0" w:space="0" w:color="auto"/>
        <w:bottom w:val="none" w:sz="0" w:space="0" w:color="auto"/>
        <w:right w:val="none" w:sz="0" w:space="0" w:color="auto"/>
      </w:divBdr>
    </w:div>
    <w:div w:id="1373843508">
      <w:bodyDiv w:val="1"/>
      <w:marLeft w:val="0"/>
      <w:marRight w:val="0"/>
      <w:marTop w:val="0"/>
      <w:marBottom w:val="0"/>
      <w:divBdr>
        <w:top w:val="none" w:sz="0" w:space="0" w:color="auto"/>
        <w:left w:val="none" w:sz="0" w:space="0" w:color="auto"/>
        <w:bottom w:val="none" w:sz="0" w:space="0" w:color="auto"/>
        <w:right w:val="none" w:sz="0" w:space="0" w:color="auto"/>
      </w:divBdr>
    </w:div>
    <w:div w:id="1555964577">
      <w:bodyDiv w:val="1"/>
      <w:marLeft w:val="0"/>
      <w:marRight w:val="0"/>
      <w:marTop w:val="0"/>
      <w:marBottom w:val="0"/>
      <w:divBdr>
        <w:top w:val="none" w:sz="0" w:space="0" w:color="auto"/>
        <w:left w:val="none" w:sz="0" w:space="0" w:color="auto"/>
        <w:bottom w:val="none" w:sz="0" w:space="0" w:color="auto"/>
        <w:right w:val="none" w:sz="0" w:space="0" w:color="auto"/>
      </w:divBdr>
    </w:div>
    <w:div w:id="2025553703">
      <w:bodyDiv w:val="1"/>
      <w:marLeft w:val="0"/>
      <w:marRight w:val="0"/>
      <w:marTop w:val="0"/>
      <w:marBottom w:val="0"/>
      <w:divBdr>
        <w:top w:val="none" w:sz="0" w:space="0" w:color="auto"/>
        <w:left w:val="none" w:sz="0" w:space="0" w:color="auto"/>
        <w:bottom w:val="none" w:sz="0" w:space="0" w:color="auto"/>
        <w:right w:val="none" w:sz="0" w:space="0" w:color="auto"/>
      </w:divBdr>
    </w:div>
    <w:div w:id="209408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rxiv.org/abs/1612.03144" TargetMode="External"/><Relationship Id="rId18" Type="http://schemas.openxmlformats.org/officeDocument/2006/relationships/hyperlink" Target="https://hci.iwr.uni-heidelberg.de/node/6132"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medium.com/@14prakash/the-intuition-behind-retinanet-eb636755607d"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fizyr/keras-retinanet/releases/download/0.5.1/resnet50_coco_best_v2.1.0.h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fizyr/keras-retinane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fizyr/keras-retinanet/blob/master/keras_retinanet/bin/train.p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rxiv.org/abs/1708.02002"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marp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2B3ED3E2-E7BE-4AC9-B309-94669F76B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404</TotalTime>
  <Pages>26</Pages>
  <Words>4178</Words>
  <Characters>23821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Pawan Kumar</dc:creator>
  <cp:lastModifiedBy>Pawan Kumar</cp:lastModifiedBy>
  <cp:revision>254</cp:revision>
  <dcterms:created xsi:type="dcterms:W3CDTF">2018-01-09T18:12:00Z</dcterms:created>
  <dcterms:modified xsi:type="dcterms:W3CDTF">2019-11-15T08:10:00Z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