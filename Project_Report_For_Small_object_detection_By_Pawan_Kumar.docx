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  <w:id w:val="18617052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2B488D" w14:textId="77777777" w:rsidR="00573F5B" w:rsidRDefault="00573F5B">
          <w:pPr>
            <w:pStyle w:val="TOCHeading"/>
          </w:pPr>
          <w:r>
            <w:t>Table of Contents</w:t>
          </w:r>
        </w:p>
        <w:p w14:paraId="4CAD4E73" w14:textId="2EB63DAF" w:rsidR="00A559E6" w:rsidRDefault="00573F5B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721387" w:history="1">
            <w:r w:rsidR="00A559E6" w:rsidRPr="002C2591">
              <w:rPr>
                <w:rStyle w:val="Hyperlink"/>
                <w:noProof/>
              </w:rPr>
              <w:t>Introduction/Challenge Description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_Toc24721387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2FA77B0E" w14:textId="10CB4AC4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88" w:history="1">
            <w:r w:rsidR="00A559E6" w:rsidRPr="002C2591">
              <w:rPr>
                <w:rStyle w:val="Hyperlink"/>
                <w:noProof/>
              </w:rPr>
              <w:t>Proposed solution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_Toc24721388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4728836E" w14:textId="40DB4C15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89" w:history="1">
            <w:r w:rsidR="00A559E6" w:rsidRPr="002C2591">
              <w:rPr>
                <w:rStyle w:val="Hyperlink"/>
                <w:noProof/>
              </w:rPr>
              <w:t>Network Architecture(RetinaNet)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_Toc24721389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7846E767" w14:textId="7C246A40" w:rsidR="00A559E6" w:rsidRDefault="00C349A1">
          <w:pPr>
            <w:pStyle w:val="TOC2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0" w:history="1">
            <w:r w:rsidR="00A559E6" w:rsidRPr="002C2591">
              <w:rPr>
                <w:rStyle w:val="Hyperlink"/>
                <w:rFonts w:ascii="Lucida Sans Unicode" w:hAnsi="Lucida Sans Unicode" w:cs="Lucida Sans Unicode"/>
                <w:noProof/>
                <w:spacing w:val="-5"/>
              </w:rPr>
              <w:t>Feature Pyramid Network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_Toc24721390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3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53284F75" w14:textId="1FC9412B" w:rsidR="00A559E6" w:rsidRDefault="00C349A1">
          <w:pPr>
            <w:pStyle w:val="TOC2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1" w:history="1">
            <w:r w:rsidR="00A559E6" w:rsidRPr="002C2591">
              <w:rPr>
                <w:rStyle w:val="Hyperlink"/>
                <w:rFonts w:ascii="Lucida Sans Unicode" w:hAnsi="Lucida Sans Unicode" w:cs="Lucida Sans Unicode"/>
                <w:noProof/>
                <w:spacing w:val="-5"/>
              </w:rPr>
              <w:t>Focal Loss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_Toc24721391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3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4C7D0ADA" w14:textId="60349884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2" w:history="1">
            <w:r w:rsidR="00A559E6" w:rsidRPr="002C2591">
              <w:rPr>
                <w:rStyle w:val="Hyperlink"/>
                <w:noProof/>
              </w:rPr>
              <w:t>installation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_Toc24721392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4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741634BE" w14:textId="2959E867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3" w:history="1">
            <w:r w:rsidR="00A559E6" w:rsidRPr="002C2591">
              <w:rPr>
                <w:rStyle w:val="Hyperlink"/>
                <w:noProof/>
              </w:rPr>
              <w:t>building dataset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_Toc24721393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5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12F25E47" w14:textId="1C2735F9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4" w:history="1">
            <w:r w:rsidR="00A559E6" w:rsidRPr="002C2591">
              <w:rPr>
                <w:rStyle w:val="Hyperlink"/>
                <w:noProof/>
              </w:rPr>
              <w:t>Anchors parameters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_Toc24721394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10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77178A01" w14:textId="4AEE0D53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5" w:history="1">
            <w:r w:rsidR="00A559E6" w:rsidRPr="002C2591">
              <w:rPr>
                <w:rStyle w:val="Hyperlink"/>
                <w:noProof/>
              </w:rPr>
              <w:t>Some Hyperparameters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_Toc24721395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11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5D163BC0" w14:textId="39D61336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6" w:history="1">
            <w:r w:rsidR="00A559E6" w:rsidRPr="002C2591">
              <w:rPr>
                <w:rStyle w:val="Hyperlink"/>
                <w:noProof/>
              </w:rPr>
              <w:t>Image Augmentation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_Toc24721396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12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38FF2A77" w14:textId="66BDCC30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7" w:history="1">
            <w:r w:rsidR="00A559E6" w:rsidRPr="002C2591">
              <w:rPr>
                <w:rStyle w:val="Hyperlink"/>
                <w:noProof/>
              </w:rPr>
              <w:t>Visualize augmentations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_Toc24721397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16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300CD86B" w14:textId="01D7FB6B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8" w:history="1">
            <w:r w:rsidR="00A559E6" w:rsidRPr="002C2591">
              <w:rPr>
                <w:rStyle w:val="Hyperlink"/>
                <w:noProof/>
              </w:rPr>
              <w:t>More Hyperparameters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_Toc24721398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16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77D75BC2" w14:textId="7F8A25DA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399" w:history="1">
            <w:r w:rsidR="00A559E6" w:rsidRPr="002C2591">
              <w:rPr>
                <w:rStyle w:val="Hyperlink"/>
                <w:noProof/>
                <w:shd w:val="clear" w:color="auto" w:fill="FFFFFF"/>
              </w:rPr>
              <w:t>Callbacks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_Toc24721399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17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1BE807FB" w14:textId="60A54D33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0" w:history="1">
            <w:r w:rsidR="00A559E6" w:rsidRPr="002C2591">
              <w:rPr>
                <w:rStyle w:val="Hyperlink"/>
                <w:noProof/>
              </w:rPr>
              <w:t>Download pretrained model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_Toc24721400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17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2F86EE3E" w14:textId="6C8EA61F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1" w:history="1">
            <w:r w:rsidR="00A559E6" w:rsidRPr="002C2591">
              <w:rPr>
                <w:rStyle w:val="Hyperlink"/>
                <w:noProof/>
              </w:rPr>
              <w:t>Loading the model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_Toc24721401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18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666E93FE" w14:textId="1C4A070C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2" w:history="1">
            <w:r w:rsidR="00A559E6" w:rsidRPr="002C2591">
              <w:rPr>
                <w:rStyle w:val="Hyperlink"/>
                <w:noProof/>
              </w:rPr>
              <w:t>Training the Model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_Toc24721402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18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3B305E73" w14:textId="7E5C2100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3" w:history="1">
            <w:r w:rsidR="00A559E6" w:rsidRPr="002C2591">
              <w:rPr>
                <w:rStyle w:val="Hyperlink"/>
                <w:noProof/>
              </w:rPr>
              <w:t>Inference/Prediction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_Toc24721403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18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49A44030" w14:textId="30207388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4" w:history="1">
            <w:r w:rsidR="00A559E6" w:rsidRPr="002C2591">
              <w:rPr>
                <w:rStyle w:val="Hyperlink"/>
                <w:noProof/>
              </w:rPr>
              <w:t>Predict Image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_Toc24721404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22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3D3F462F" w14:textId="538F538B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5" w:history="1">
            <w:r w:rsidR="00A559E6" w:rsidRPr="002C2591">
              <w:rPr>
                <w:rStyle w:val="Hyperlink"/>
                <w:noProof/>
              </w:rPr>
              <w:t>Total Map Achieved from Training Model is 23%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_Toc24721405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24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3F743D42" w14:textId="581C03F4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6" w:history="1">
            <w:r w:rsidR="00A559E6" w:rsidRPr="002C2591">
              <w:rPr>
                <w:rStyle w:val="Hyperlink"/>
                <w:noProof/>
              </w:rPr>
              <w:t>Experiment and Results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_Toc24721406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25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695EF20D" w14:textId="02FD69F5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7" w:history="1">
            <w:r w:rsidR="00A559E6" w:rsidRPr="002C2591">
              <w:rPr>
                <w:rStyle w:val="Hyperlink"/>
                <w:noProof/>
              </w:rPr>
              <w:t>Future Work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_Toc24721407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26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7A78DE32" w14:textId="549A400F" w:rsidR="00A559E6" w:rsidRDefault="00C349A1">
          <w:pPr>
            <w:pStyle w:val="TOC1"/>
            <w:tabs>
              <w:tab w:val="right" w:leader="dot" w:pos="9350"/>
            </w:tabs>
            <w:rPr>
              <w:noProof/>
              <w:lang w:val="en-IN" w:eastAsia="en-IN"/>
            </w:rPr>
          </w:pPr>
          <w:hyperlink w:anchor="_Toc24721408" w:history="1">
            <w:r w:rsidR="00A559E6" w:rsidRPr="002C2591">
              <w:rPr>
                <w:rStyle w:val="Hyperlink"/>
                <w:noProof/>
              </w:rPr>
              <w:t>References</w:t>
            </w:r>
            <w:r w:rsidR="00A559E6">
              <w:rPr>
                <w:noProof/>
                <w:webHidden/>
              </w:rPr>
              <w:tab/>
            </w:r>
            <w:r w:rsidR="00A559E6">
              <w:rPr>
                <w:noProof/>
                <w:webHidden/>
              </w:rPr>
              <w:fldChar w:fldCharType="begin"/>
            </w:r>
            <w:r w:rsidR="00A559E6">
              <w:rPr>
                <w:noProof/>
                <w:webHidden/>
              </w:rPr>
              <w:instrText xml:space="preserve"> PAGEREF _Toc24721408 \h </w:instrText>
            </w:r>
            <w:r w:rsidR="00A559E6">
              <w:rPr>
                <w:noProof/>
                <w:webHidden/>
              </w:rPr>
            </w:r>
            <w:r w:rsidR="00A559E6">
              <w:rPr>
                <w:noProof/>
                <w:webHidden/>
              </w:rPr>
              <w:fldChar w:fldCharType="separate"/>
            </w:r>
            <w:r w:rsidR="00A559E6">
              <w:rPr>
                <w:noProof/>
                <w:webHidden/>
              </w:rPr>
              <w:t>26</w:t>
            </w:r>
            <w:r w:rsidR="00A559E6">
              <w:rPr>
                <w:noProof/>
                <w:webHidden/>
              </w:rPr>
              <w:fldChar w:fldCharType="end"/>
            </w:r>
          </w:hyperlink>
        </w:p>
        <w:p w14:paraId="43A785D7" w14:textId="09F11F93" w:rsidR="00573F5B" w:rsidRDefault="00573F5B">
          <w:r>
            <w:rPr>
              <w:b/>
              <w:bCs/>
              <w:noProof/>
            </w:rPr>
            <w:fldChar w:fldCharType="end"/>
          </w:r>
        </w:p>
      </w:sdtContent>
    </w:sdt>
    <w:p w14:paraId="7321D318" w14:textId="5A908646" w:rsidR="00573F5B" w:rsidRDefault="00395663" w:rsidP="00395663">
      <w:pPr>
        <w:tabs>
          <w:tab w:val="left" w:pos="8436"/>
        </w:tabs>
      </w:pPr>
      <w:r>
        <w:tab/>
      </w:r>
    </w:p>
    <w:p w14:paraId="0CE36DB8" w14:textId="77777777" w:rsidR="00C7448E" w:rsidRPr="00C7448E" w:rsidRDefault="00C7448E" w:rsidP="00C7448E"/>
    <w:p w14:paraId="1C4ED6C7" w14:textId="3B8CD965" w:rsidR="00855982" w:rsidRDefault="001B4D12" w:rsidP="00855982">
      <w:pPr>
        <w:pStyle w:val="Heading1"/>
      </w:pPr>
      <w:bookmarkStart w:id="0" w:name="_Toc24721387"/>
      <w:r>
        <w:t>Introduction/</w:t>
      </w:r>
      <w:r w:rsidR="00CB0D61">
        <w:t>Challenge</w:t>
      </w:r>
      <w:r>
        <w:t xml:space="preserve"> Description</w:t>
      </w:r>
      <w:bookmarkEnd w:id="0"/>
    </w:p>
    <w:p w14:paraId="13232376" w14:textId="34C883CE" w:rsidR="00C7448E" w:rsidRPr="00636930" w:rsidRDefault="005050F8" w:rsidP="00C7448E">
      <w:p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Development of object detection model to detect a smaller object/s in a given image</w:t>
      </w:r>
      <w:r w:rsidR="00BB1F7E"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.</w:t>
      </w:r>
    </w:p>
    <w:p w14:paraId="632FF7DD" w14:textId="0198CDFF" w:rsidR="00D23A62" w:rsidRDefault="001B4D12" w:rsidP="006F0158">
      <w:pPr>
        <w:pStyle w:val="Heading1"/>
      </w:pPr>
      <w:bookmarkStart w:id="1" w:name="_Toc24721388"/>
      <w:r>
        <w:lastRenderedPageBreak/>
        <w:t>Proposed solution</w:t>
      </w:r>
      <w:bookmarkEnd w:id="1"/>
    </w:p>
    <w:p w14:paraId="160FB187" w14:textId="11B148B6" w:rsidR="007576D7" w:rsidRDefault="004F53C4" w:rsidP="004F53C4">
      <w:p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I found several popular detectors including: OverFeat (Sermanet et al. 2013), R-CNN (Girshick et al. 2013), Fast R-CNN (Girshick 2015), SSD (Liu et al. 2016), R-FCN (Dai et al. 2016), YOLO (Redmon et al. 2016), Faster R-CNN (Ren et al. 2017) and RetinaNet (Lin, Goyal, et al. 2017). According to the paper, RetinaNet showed both ideal accuracy and speed compared to other detectors </w:t>
      </w:r>
      <w:r w:rsid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for small object detection </w:t>
      </w:r>
      <w:r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while still keeping a very simple construct; plus, there is an </w:t>
      </w:r>
      <w:hyperlink r:id="rId11" w:history="1">
        <w:r w:rsidRPr="00636930">
          <w:rPr>
            <w:rFonts w:ascii="Georgia" w:eastAsia="Times New Roman" w:hAnsi="Georgia" w:cs="Times New Roman"/>
            <w:spacing w:val="-1"/>
            <w:sz w:val="28"/>
            <w:szCs w:val="28"/>
            <w:lang w:val="en-IN" w:eastAsia="en-IN"/>
          </w:rPr>
          <w:t xml:space="preserve">opensource </w:t>
        </w:r>
        <w:r w:rsidR="00636930" w:rsidRPr="00636930">
          <w:rPr>
            <w:rFonts w:ascii="Georgia" w:eastAsia="Times New Roman" w:hAnsi="Georgia" w:cs="Times New Roman"/>
            <w:spacing w:val="-1"/>
            <w:sz w:val="28"/>
            <w:szCs w:val="28"/>
            <w:lang w:val="en-IN" w:eastAsia="en-IN"/>
          </w:rPr>
          <w:t>implementation</w:t>
        </w:r>
      </w:hyperlink>
      <w:r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 by Gaiser et al. (2018). Therefore, RetinaNet appears to be an ideal candidate for th</w:t>
      </w:r>
      <w:r w:rsid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is</w:t>
      </w:r>
      <w:r w:rsidRPr="00636930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 project. </w:t>
      </w:r>
    </w:p>
    <w:p w14:paraId="508CAD70" w14:textId="4B892E1A" w:rsidR="007576D7" w:rsidRDefault="007576D7" w:rsidP="004F53C4">
      <w:p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5157C451" wp14:editId="49AA966E">
            <wp:extent cx="59055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7D4D" w14:textId="4C0EDC23" w:rsidR="007576D7" w:rsidRPr="00A71632" w:rsidRDefault="007576D7" w:rsidP="004F53C4">
      <w:pPr>
        <w:jc w:val="both"/>
        <w:rPr>
          <w:rFonts w:ascii="Georgia" w:eastAsia="Times New Roman" w:hAnsi="Georgia" w:cs="Times New Roman"/>
          <w:spacing w:val="-1"/>
          <w:sz w:val="28"/>
          <w:szCs w:val="28"/>
          <w:u w:val="single"/>
          <w:lang w:val="en-IN" w:eastAsia="en-IN"/>
        </w:rPr>
      </w:pP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                  </w:t>
      </w:r>
      <w:r w:rsidR="00A71632" w:rsidRPr="00A71632">
        <w:rPr>
          <w:rFonts w:ascii="Georgia" w:eastAsia="Times New Roman" w:hAnsi="Georgia" w:cs="Times New Roman"/>
          <w:spacing w:val="-1"/>
          <w:sz w:val="28"/>
          <w:szCs w:val="28"/>
          <w:u w:val="single"/>
          <w:lang w:val="en-IN" w:eastAsia="en-IN"/>
        </w:rPr>
        <w:t xml:space="preserve">Retinanet </w:t>
      </w:r>
      <w:r w:rsidRPr="00A71632">
        <w:rPr>
          <w:rFonts w:ascii="Georgia" w:eastAsia="Times New Roman" w:hAnsi="Georgia" w:cs="Times New Roman"/>
          <w:spacing w:val="-1"/>
          <w:sz w:val="28"/>
          <w:szCs w:val="28"/>
          <w:u w:val="single"/>
          <w:lang w:val="en-IN" w:eastAsia="en-IN"/>
        </w:rPr>
        <w:t>Results on MS COCO</w:t>
      </w:r>
    </w:p>
    <w:p w14:paraId="04A642D8" w14:textId="6410EDF5" w:rsidR="007576D7" w:rsidRPr="00636930" w:rsidRDefault="007576D7" w:rsidP="004F53C4">
      <w:p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</w:p>
    <w:p w14:paraId="62EBA986" w14:textId="5D430D4A" w:rsidR="00D23A62" w:rsidRDefault="001B4D12" w:rsidP="000A73C2">
      <w:pPr>
        <w:pStyle w:val="Heading1"/>
      </w:pPr>
      <w:bookmarkStart w:id="2" w:name="_Toc24721389"/>
      <w:r>
        <w:t xml:space="preserve">Network </w:t>
      </w:r>
      <w:r w:rsidR="00C7448E">
        <w:t>Architecture</w:t>
      </w:r>
      <w:r w:rsidR="00A17A3B">
        <w:t>(RetinaNet)</w:t>
      </w:r>
      <w:bookmarkEnd w:id="2"/>
    </w:p>
    <w:p w14:paraId="59AC81FA" w14:textId="77777777" w:rsidR="00A17A3B" w:rsidRPr="0038287B" w:rsidRDefault="00A17A3B" w:rsidP="00A17A3B">
      <w:pPr>
        <w:pStyle w:val="ij"/>
        <w:shd w:val="clear" w:color="auto" w:fill="FFFFFF"/>
        <w:spacing w:before="206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t>RetinaNet has been formed by making two improvements over existing single stage object detection models (like YOLO and SSD):</w:t>
      </w:r>
    </w:p>
    <w:p w14:paraId="4A0342CA" w14:textId="77777777" w:rsidR="00A17A3B" w:rsidRPr="0038287B" w:rsidRDefault="00C349A1" w:rsidP="00A17A3B">
      <w:pPr>
        <w:pStyle w:val="ij"/>
        <w:numPr>
          <w:ilvl w:val="0"/>
          <w:numId w:val="36"/>
        </w:numPr>
        <w:shd w:val="clear" w:color="auto" w:fill="FFFFFF"/>
        <w:spacing w:before="480" w:beforeAutospacing="0" w:after="0" w:afterAutospacing="0"/>
        <w:ind w:left="450"/>
        <w:rPr>
          <w:rFonts w:ascii="Georgia" w:hAnsi="Georgia"/>
          <w:spacing w:val="-1"/>
          <w:sz w:val="28"/>
          <w:szCs w:val="28"/>
        </w:rPr>
      </w:pPr>
      <w:hyperlink r:id="rId13" w:tgtFrame="_blank" w:history="1">
        <w:r w:rsidR="00A17A3B" w:rsidRPr="0038287B">
          <w:rPr>
            <w:sz w:val="28"/>
            <w:szCs w:val="28"/>
          </w:rPr>
          <w:t>Feature Pyramid Networks for Object Detection</w:t>
        </w:r>
      </w:hyperlink>
    </w:p>
    <w:p w14:paraId="7A261998" w14:textId="77777777" w:rsidR="00A17A3B" w:rsidRPr="0038287B" w:rsidRDefault="00C349A1" w:rsidP="00A17A3B">
      <w:pPr>
        <w:pStyle w:val="ij"/>
        <w:numPr>
          <w:ilvl w:val="0"/>
          <w:numId w:val="36"/>
        </w:numPr>
        <w:shd w:val="clear" w:color="auto" w:fill="FFFFFF"/>
        <w:spacing w:before="252" w:beforeAutospacing="0" w:after="0" w:afterAutospacing="0"/>
        <w:ind w:left="450"/>
        <w:rPr>
          <w:rFonts w:ascii="Georgia" w:hAnsi="Georgia"/>
          <w:spacing w:val="-1"/>
          <w:sz w:val="28"/>
          <w:szCs w:val="28"/>
        </w:rPr>
      </w:pPr>
      <w:hyperlink r:id="rId14" w:tgtFrame="_blank" w:history="1">
        <w:r w:rsidR="00A17A3B" w:rsidRPr="0038287B">
          <w:rPr>
            <w:sz w:val="28"/>
            <w:szCs w:val="28"/>
          </w:rPr>
          <w:t>Focal Loss for Dense Object Detection</w:t>
        </w:r>
      </w:hyperlink>
    </w:p>
    <w:p w14:paraId="22B0D0BC" w14:textId="77777777" w:rsidR="00A17A3B" w:rsidRDefault="00A17A3B" w:rsidP="00A17A3B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  <w:sz w:val="39"/>
          <w:szCs w:val="39"/>
        </w:rPr>
      </w:pPr>
      <w:bookmarkStart w:id="3" w:name="_Toc24721390"/>
      <w:r>
        <w:rPr>
          <w:rFonts w:ascii="Lucida Sans Unicode" w:hAnsi="Lucida Sans Unicode" w:cs="Lucida Sans Unicode"/>
          <w:spacing w:val="-5"/>
          <w:sz w:val="39"/>
          <w:szCs w:val="39"/>
        </w:rPr>
        <w:lastRenderedPageBreak/>
        <w:t>Feature Pyramid Network</w:t>
      </w:r>
      <w:bookmarkEnd w:id="3"/>
    </w:p>
    <w:p w14:paraId="74448127" w14:textId="77777777" w:rsidR="00A17A3B" w:rsidRPr="0038287B" w:rsidRDefault="00A17A3B" w:rsidP="00A17A3B">
      <w:pPr>
        <w:pStyle w:val="ij"/>
        <w:shd w:val="clear" w:color="auto" w:fill="FFFFFF"/>
        <w:spacing w:before="206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t>Pyramid networks have been used conventionally to identify objects at different scales. A Feature Pyramid Network (FPN) makes use of the inherent multi-scale pyramidal hierarchy of deep CNNs to create feature pyramids.</w:t>
      </w:r>
    </w:p>
    <w:p w14:paraId="031BB29A" w14:textId="53F549DB" w:rsidR="00A17A3B" w:rsidRPr="0038287B" w:rsidRDefault="00A17A3B" w:rsidP="00A17A3B">
      <w:p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</w:p>
    <w:p w14:paraId="589F741E" w14:textId="7F66811B" w:rsidR="00A17A3B" w:rsidRDefault="00A17A3B" w:rsidP="00A17A3B">
      <w:r>
        <w:rPr>
          <w:noProof/>
        </w:rPr>
        <w:drawing>
          <wp:inline distT="0" distB="0" distL="0" distR="0" wp14:anchorId="526F19A5" wp14:editId="1B113D39">
            <wp:extent cx="5943600" cy="159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8940" w14:textId="77777777" w:rsidR="00A17A3B" w:rsidRPr="0038287B" w:rsidRDefault="00A17A3B" w:rsidP="00A17A3B">
      <w:pPr>
        <w:pStyle w:val="ij"/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t xml:space="preserve">The one-stage RetinaNet network architecture uses a Feature Pyramid Network (FPN) backbone on top of a feedforward </w:t>
      </w:r>
      <w:proofErr w:type="spellStart"/>
      <w:r w:rsidRPr="0038287B">
        <w:rPr>
          <w:rFonts w:ascii="Georgia" w:hAnsi="Georgia"/>
          <w:spacing w:val="-1"/>
          <w:sz w:val="28"/>
          <w:szCs w:val="28"/>
        </w:rPr>
        <w:t>ResNet</w:t>
      </w:r>
      <w:proofErr w:type="spellEnd"/>
      <w:r w:rsidRPr="0038287B">
        <w:rPr>
          <w:rFonts w:ascii="Georgia" w:hAnsi="Georgia"/>
          <w:spacing w:val="-1"/>
          <w:sz w:val="28"/>
          <w:szCs w:val="28"/>
        </w:rPr>
        <w:t xml:space="preserve"> architecture (a) to generate a rich, multi-scale convolutional feature pyramid (b). To this backbone RetinaNet attaches two subnetworks, one for classifying anchor boxes (c) and one for regressing from anchor boxes to ground-truth object boxes (d). The network design is intentionally simple, which enables this work to focus on a novel focal loss function that eliminates the accuracy gap between our one-stage detector and state-of-the-art two-stage detectors like Faster R-CNN with FPN while running at faster speeds.</w:t>
      </w:r>
    </w:p>
    <w:p w14:paraId="5F3C51BC" w14:textId="77777777" w:rsidR="00A17A3B" w:rsidRDefault="00A17A3B" w:rsidP="00A17A3B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  <w:sz w:val="39"/>
          <w:szCs w:val="39"/>
        </w:rPr>
      </w:pPr>
      <w:bookmarkStart w:id="4" w:name="_Toc24721391"/>
      <w:r>
        <w:rPr>
          <w:rFonts w:ascii="Lucida Sans Unicode" w:hAnsi="Lucida Sans Unicode" w:cs="Lucida Sans Unicode"/>
          <w:spacing w:val="-5"/>
          <w:sz w:val="39"/>
          <w:szCs w:val="39"/>
        </w:rPr>
        <w:t>Focal Loss</w:t>
      </w:r>
      <w:bookmarkEnd w:id="4"/>
    </w:p>
    <w:p w14:paraId="2818924F" w14:textId="77777777" w:rsidR="00A17A3B" w:rsidRPr="0038287B" w:rsidRDefault="00A17A3B" w:rsidP="00A17A3B">
      <w:pPr>
        <w:pStyle w:val="ij"/>
        <w:shd w:val="clear" w:color="auto" w:fill="FFFFFF"/>
        <w:spacing w:before="206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t>Focal Loss is an improvement on cross-entropy loss that helps to reduce the relative loss for well-classified examples and putting more focus on hard, misclassified examples.</w:t>
      </w:r>
    </w:p>
    <w:p w14:paraId="2690DCDF" w14:textId="68B1BCBB" w:rsidR="00A17A3B" w:rsidRPr="0038287B" w:rsidRDefault="00A17A3B" w:rsidP="00A17A3B">
      <w:pPr>
        <w:pStyle w:val="ij"/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t>The focal loss enables training highly accurate dense object detectors in the presence of vast numbers of easy background examples.</w:t>
      </w:r>
    </w:p>
    <w:p w14:paraId="1E7627A3" w14:textId="192D5FC0" w:rsidR="00A17A3B" w:rsidRDefault="00A17A3B" w:rsidP="00A17A3B">
      <w:r>
        <w:rPr>
          <w:noProof/>
        </w:rPr>
        <w:drawing>
          <wp:inline distT="0" distB="0" distL="0" distR="0" wp14:anchorId="749A2C90" wp14:editId="23589A8A">
            <wp:extent cx="2788920" cy="274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5CC6" w14:textId="77777777" w:rsidR="00A17A3B" w:rsidRDefault="00A17A3B" w:rsidP="00A17A3B">
      <w:r>
        <w:t>Focal Loss Function</w:t>
      </w:r>
    </w:p>
    <w:p w14:paraId="3B82F97D" w14:textId="77777777" w:rsidR="00A17A3B" w:rsidRPr="0038287B" w:rsidRDefault="00A17A3B" w:rsidP="00A17A3B">
      <w:pPr>
        <w:pStyle w:val="ij"/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38287B">
        <w:rPr>
          <w:rFonts w:ascii="Georgia" w:hAnsi="Georgia"/>
          <w:spacing w:val="-1"/>
          <w:sz w:val="28"/>
          <w:szCs w:val="28"/>
        </w:rPr>
        <w:lastRenderedPageBreak/>
        <w:t>If you are further interested in the finer details of the model, I’ll suggest reading the original papers and this very helpful and descriptive blog ‘</w:t>
      </w:r>
      <w:hyperlink r:id="rId17" w:tgtFrame="_blank" w:history="1">
        <w:r w:rsidRPr="0038287B">
          <w:rPr>
            <w:sz w:val="28"/>
            <w:szCs w:val="28"/>
          </w:rPr>
          <w:t>The intuition behind RetinaNet</w:t>
        </w:r>
      </w:hyperlink>
      <w:r w:rsidRPr="0038287B">
        <w:rPr>
          <w:rFonts w:ascii="Georgia" w:hAnsi="Georgia"/>
          <w:spacing w:val="-1"/>
          <w:sz w:val="28"/>
          <w:szCs w:val="28"/>
        </w:rPr>
        <w:t>’.</w:t>
      </w:r>
    </w:p>
    <w:p w14:paraId="5274948A" w14:textId="77777777" w:rsidR="00BB010F" w:rsidRPr="0038287B" w:rsidRDefault="00BB010F" w:rsidP="00855982">
      <w:p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</w:p>
    <w:p w14:paraId="1B37A0F6" w14:textId="42F40886" w:rsidR="00150807" w:rsidRPr="00150807" w:rsidRDefault="001F3C31" w:rsidP="00150807">
      <w:pPr>
        <w:pStyle w:val="Heading1"/>
        <w:tabs>
          <w:tab w:val="right" w:pos="9360"/>
        </w:tabs>
      </w:pPr>
      <w:bookmarkStart w:id="5" w:name="_Toc24721392"/>
      <w:r>
        <w:t>installation</w:t>
      </w:r>
      <w:bookmarkEnd w:id="5"/>
    </w:p>
    <w:p w14:paraId="16EA6D10" w14:textId="1573EC29" w:rsid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imgaug</w:t>
      </w:r>
    </w:p>
    <w:p w14:paraId="67F102F6" w14:textId="660CDF96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numpy scipy h5py</w:t>
      </w:r>
    </w:p>
    <w:p w14:paraId="240B9387" w14:textId="77777777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scikit-learn</w:t>
      </w:r>
    </w:p>
    <w:p w14:paraId="6B2754B1" w14:textId="77777777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tensorflow-gpu</w:t>
      </w:r>
    </w:p>
    <w:p w14:paraId="5EE90269" w14:textId="77777777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opencv-contrib-python</w:t>
      </w:r>
    </w:p>
    <w:p w14:paraId="2C0E5694" w14:textId="77777777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keras-resnet</w:t>
      </w:r>
    </w:p>
    <w:p w14:paraId="3D1C3CD7" w14:textId="77777777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keras==2.1.3</w:t>
      </w:r>
    </w:p>
    <w:p w14:paraId="3FE13D5E" w14:textId="4ECA130C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pip install tqdm</w:t>
      </w:r>
    </w:p>
    <w:p w14:paraId="65C81111" w14:textId="0BC0A7ED" w:rsidR="008D4580" w:rsidRPr="008D4580" w:rsidRDefault="008D4580" w:rsidP="003176BB">
      <w:pPr>
        <w:pStyle w:val="ij"/>
        <w:shd w:val="clear" w:color="auto" w:fill="FFFFFF"/>
        <w:spacing w:before="480" w:beforeAutospacing="0" w:after="0" w:afterAutospacing="0"/>
        <w:ind w:left="72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 xml:space="preserve"># </w:t>
      </w:r>
      <w:r w:rsidRPr="00150807">
        <w:rPr>
          <w:rFonts w:ascii="Georgia" w:hAnsi="Georgia"/>
          <w:spacing w:val="-1"/>
          <w:sz w:val="28"/>
          <w:szCs w:val="28"/>
          <w:u w:val="single"/>
        </w:rPr>
        <w:t>Install Retinanet</w:t>
      </w:r>
    </w:p>
    <w:p w14:paraId="4743A572" w14:textId="639CF8B7" w:rsidR="008D4580" w:rsidRPr="008D4580" w:rsidRDefault="00350A38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Download</w:t>
      </w:r>
      <w:r>
        <w:rPr>
          <w:rFonts w:ascii="Georgia" w:hAnsi="Georgia"/>
          <w:spacing w:val="-1"/>
          <w:sz w:val="28"/>
          <w:szCs w:val="28"/>
        </w:rPr>
        <w:t xml:space="preserve"> </w:t>
      </w:r>
      <w:proofErr w:type="gramStart"/>
      <w:r>
        <w:rPr>
          <w:rFonts w:ascii="Georgia" w:hAnsi="Georgia"/>
          <w:spacing w:val="-1"/>
          <w:sz w:val="28"/>
          <w:szCs w:val="28"/>
        </w:rPr>
        <w:t>Link</w:t>
      </w:r>
      <w:r w:rsidR="008D4580" w:rsidRPr="008D4580">
        <w:rPr>
          <w:rFonts w:ascii="Georgia" w:hAnsi="Georgia"/>
          <w:spacing w:val="-1"/>
          <w:sz w:val="28"/>
          <w:szCs w:val="28"/>
        </w:rPr>
        <w:t xml:space="preserve"> :</w:t>
      </w:r>
      <w:proofErr w:type="gramEnd"/>
      <w:r w:rsidR="008D4580" w:rsidRPr="008D4580">
        <w:rPr>
          <w:rFonts w:ascii="Georgia" w:hAnsi="Georgia"/>
          <w:spacing w:val="-1"/>
          <w:sz w:val="28"/>
          <w:szCs w:val="28"/>
        </w:rPr>
        <w:t>https://github.com/fizyr/keras-retinanet</w:t>
      </w:r>
    </w:p>
    <w:p w14:paraId="092EF251" w14:textId="70DF6E62" w:rsidR="008D4580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>cd keras-retinanet</w:t>
      </w:r>
    </w:p>
    <w:p w14:paraId="0CFB4C90" w14:textId="32510A31" w:rsidR="008D4580" w:rsidRPr="009A7421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9A7421">
        <w:rPr>
          <w:rFonts w:ascii="Georgia" w:hAnsi="Georgia"/>
          <w:spacing w:val="-1"/>
          <w:sz w:val="28"/>
          <w:szCs w:val="28"/>
        </w:rPr>
        <w:t>python setup.py build_ext --inplace</w:t>
      </w:r>
    </w:p>
    <w:p w14:paraId="1FB4E5BD" w14:textId="77777777" w:rsidR="008D4580" w:rsidRPr="008D4580" w:rsidRDefault="008D4580" w:rsidP="003176BB">
      <w:pPr>
        <w:pStyle w:val="ij"/>
        <w:shd w:val="clear" w:color="auto" w:fill="FFFFFF"/>
        <w:spacing w:before="480" w:beforeAutospacing="0" w:after="0" w:afterAutospacing="0"/>
        <w:ind w:left="72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t xml:space="preserve"># </w:t>
      </w:r>
      <w:r w:rsidRPr="00150807">
        <w:rPr>
          <w:rFonts w:ascii="Georgia" w:hAnsi="Georgia"/>
          <w:spacing w:val="-1"/>
          <w:sz w:val="28"/>
          <w:szCs w:val="28"/>
          <w:u w:val="single"/>
        </w:rPr>
        <w:t>Install cudnn and cuda</w:t>
      </w:r>
    </w:p>
    <w:p w14:paraId="26E2CC1E" w14:textId="5FE449A2" w:rsidR="00C7448E" w:rsidRPr="008D4580" w:rsidRDefault="008D4580" w:rsidP="003176BB">
      <w:pPr>
        <w:pStyle w:val="ij"/>
        <w:numPr>
          <w:ilvl w:val="0"/>
          <w:numId w:val="40"/>
        </w:numPr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28"/>
          <w:szCs w:val="28"/>
        </w:rPr>
      </w:pPr>
      <w:r w:rsidRPr="008D4580">
        <w:rPr>
          <w:rFonts w:ascii="Georgia" w:hAnsi="Georgia"/>
          <w:spacing w:val="-1"/>
          <w:sz w:val="28"/>
          <w:szCs w:val="28"/>
        </w:rPr>
        <w:lastRenderedPageBreak/>
        <w:t>https://www.codingforentrepreneurs.com/blog/install-tensorflow-gpu-windows-cuda-cudnn(cudn)</w:t>
      </w:r>
    </w:p>
    <w:p w14:paraId="4CB8D083" w14:textId="62D4739F" w:rsidR="00C7448E" w:rsidRDefault="00C7448E" w:rsidP="00C7448E">
      <w:pPr>
        <w:pStyle w:val="Heading1"/>
        <w:tabs>
          <w:tab w:val="right" w:pos="9360"/>
        </w:tabs>
      </w:pPr>
      <w:bookmarkStart w:id="6" w:name="_Toc24721393"/>
      <w:r>
        <w:t>building dataset</w:t>
      </w:r>
      <w:bookmarkEnd w:id="6"/>
      <w:r>
        <w:tab/>
      </w:r>
    </w:p>
    <w:p w14:paraId="64C4485C" w14:textId="7347989D" w:rsidR="00115B6D" w:rsidRDefault="00552738" w:rsidP="00552738">
      <w:pPr>
        <w:pStyle w:val="ListParagraph"/>
        <w:numPr>
          <w:ilvl w:val="0"/>
          <w:numId w:val="40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552738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Download Bosch Small Traffic Lights Dataset </w:t>
      </w:r>
      <w:hyperlink r:id="rId18" w:history="1">
        <w:r w:rsidR="00221B03" w:rsidRPr="000E4E31">
          <w:rPr>
            <w:rStyle w:val="Hyperlink"/>
            <w:rFonts w:ascii="Georgia" w:eastAsia="Times New Roman" w:hAnsi="Georgia" w:cs="Times New Roman"/>
            <w:spacing w:val="-1"/>
            <w:sz w:val="28"/>
            <w:szCs w:val="28"/>
            <w:lang w:val="en-IN" w:eastAsia="en-IN"/>
          </w:rPr>
          <w:t>https://hci.iwr.uni-heidelberg.de/node/6132</w:t>
        </w:r>
      </w:hyperlink>
    </w:p>
    <w:p w14:paraId="1CB6C516" w14:textId="7E289B9A" w:rsidR="00AD6BFB" w:rsidRDefault="00AD6BFB" w:rsidP="00552738">
      <w:pPr>
        <w:pStyle w:val="ListParagraph"/>
        <w:numPr>
          <w:ilvl w:val="0"/>
          <w:numId w:val="40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Download contains Images and Yaml file.</w:t>
      </w:r>
    </w:p>
    <w:p w14:paraId="6102FC14" w14:textId="7D209573" w:rsidR="00552738" w:rsidRDefault="00221B03" w:rsidP="00552738">
      <w:pPr>
        <w:pStyle w:val="ListParagraph"/>
        <w:numPr>
          <w:ilvl w:val="0"/>
          <w:numId w:val="40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C</w:t>
      </w:r>
      <w:r w:rsidRPr="00221B03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onvert Bosch Small Traffic Lights Dataset Annotations to Pascal VOC Format</w:t>
      </w: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 as image detail is given in </w:t>
      </w:r>
      <w:r w:rsidR="00AD6BFB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Y</w:t>
      </w: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aml file.</w:t>
      </w:r>
    </w:p>
    <w:p w14:paraId="2F3DEA33" w14:textId="6361F090" w:rsidR="00221B03" w:rsidRDefault="00221B03" w:rsidP="00255B3E">
      <w:pPr>
        <w:pStyle w:val="ListParagraph"/>
        <w:numPr>
          <w:ilvl w:val="0"/>
          <w:numId w:val="41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python BoschTrafficYamlFileToXMLConverter.py </w:t>
      </w:r>
      <w:proofErr w:type="gramStart"/>
      <w:r w:rsidR="008B15E0"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train.yaml</w:t>
      </w:r>
      <w:proofErr w:type="gramEnd"/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 </w:t>
      </w:r>
      <w:r w:rsidR="00E57C69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train_</w:t>
      </w:r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out_folder</w:t>
      </w:r>
    </w:p>
    <w:p w14:paraId="06E9D803" w14:textId="47772235" w:rsidR="008276EF" w:rsidRPr="008276EF" w:rsidRDefault="008276EF" w:rsidP="008276EF">
      <w:pPr>
        <w:pStyle w:val="ListParagraph"/>
        <w:numPr>
          <w:ilvl w:val="0"/>
          <w:numId w:val="41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python BoschTrafficYamlFileToXMLConverter.py </w:t>
      </w:r>
      <w:proofErr w:type="gramStart"/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t</w:t>
      </w: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est</w:t>
      </w:r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.yaml</w:t>
      </w:r>
      <w:proofErr w:type="gramEnd"/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 </w:t>
      </w:r>
      <w:r w:rsidR="00E57C69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test_</w:t>
      </w:r>
      <w:r w:rsidRPr="00255B3E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out_folder</w:t>
      </w:r>
    </w:p>
    <w:tbl>
      <w:tblPr>
        <w:tblpPr w:leftFromText="180" w:rightFromText="180" w:vertAnchor="text" w:tblpX="-144" w:tblpY="109"/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78"/>
      </w:tblGrid>
      <w:tr w:rsidR="00255B3E" w14:paraId="4D683AB0" w14:textId="77777777" w:rsidTr="00FD33A6">
        <w:trPr>
          <w:trHeight w:val="613"/>
        </w:trPr>
        <w:tc>
          <w:tcPr>
            <w:tcW w:w="9478" w:type="dxa"/>
          </w:tcPr>
          <w:p w14:paraId="6EB72FA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"""</w:t>
            </w:r>
          </w:p>
          <w:p w14:paraId="04AB27DB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This script Converts Yaml annotations to Pascal .xml Files</w:t>
            </w:r>
          </w:p>
          <w:p w14:paraId="3524B37B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of the Bosch Small Traffic Lights Dataset.</w:t>
            </w:r>
          </w:p>
          <w:p w14:paraId="5C0654FE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Example usage:</w:t>
            </w:r>
          </w:p>
          <w:p w14:paraId="79F76FE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python bosch_to_pascal.py </w:t>
            </w:r>
            <w:proofErr w:type="spellStart"/>
            <w:r w:rsidRPr="00255B3E">
              <w:rPr>
                <w:lang w:val="en-IN" w:eastAsia="en-IN"/>
              </w:rPr>
              <w:t>input_yaml</w:t>
            </w:r>
            <w:proofErr w:type="spellEnd"/>
            <w:r w:rsidRPr="00255B3E">
              <w:rPr>
                <w:lang w:val="en-IN" w:eastAsia="en-IN"/>
              </w:rPr>
              <w:t xml:space="preserve"> out_folder</w:t>
            </w:r>
          </w:p>
          <w:p w14:paraId="248D1D1B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"""</w:t>
            </w:r>
          </w:p>
          <w:p w14:paraId="54A2582B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731D4EC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import </w:t>
            </w:r>
            <w:proofErr w:type="spellStart"/>
            <w:r w:rsidRPr="00255B3E">
              <w:rPr>
                <w:lang w:val="en-IN" w:eastAsia="en-IN"/>
              </w:rPr>
              <w:t>os</w:t>
            </w:r>
            <w:proofErr w:type="spellEnd"/>
          </w:p>
          <w:p w14:paraId="4663E403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import sys</w:t>
            </w:r>
          </w:p>
          <w:p w14:paraId="012F1817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import yaml</w:t>
            </w:r>
          </w:p>
          <w:p w14:paraId="06BBEB6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from </w:t>
            </w:r>
            <w:proofErr w:type="spellStart"/>
            <w:r w:rsidRPr="00255B3E">
              <w:rPr>
                <w:lang w:val="en-IN" w:eastAsia="en-IN"/>
              </w:rPr>
              <w:t>lxml</w:t>
            </w:r>
            <w:proofErr w:type="spellEnd"/>
            <w:r w:rsidRPr="00255B3E">
              <w:rPr>
                <w:lang w:val="en-IN" w:eastAsia="en-IN"/>
              </w:rPr>
              <w:t xml:space="preserve"> import </w:t>
            </w:r>
            <w:proofErr w:type="spellStart"/>
            <w:r w:rsidRPr="00255B3E">
              <w:rPr>
                <w:lang w:val="en-IN" w:eastAsia="en-IN"/>
              </w:rPr>
              <w:t>etree</w:t>
            </w:r>
            <w:proofErr w:type="spellEnd"/>
          </w:p>
          <w:p w14:paraId="72424EA4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import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os.path</w:t>
            </w:r>
            <w:proofErr w:type="spellEnd"/>
            <w:proofErr w:type="gramEnd"/>
          </w:p>
          <w:p w14:paraId="74CFE3D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import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xml.etree</w:t>
            </w:r>
            <w:proofErr w:type="gramEnd"/>
            <w:r w:rsidRPr="00255B3E">
              <w:rPr>
                <w:lang w:val="en-IN" w:eastAsia="en-IN"/>
              </w:rPr>
              <w:t>.cElementTree</w:t>
            </w:r>
            <w:proofErr w:type="spellEnd"/>
            <w:r w:rsidRPr="00255B3E">
              <w:rPr>
                <w:lang w:val="en-IN" w:eastAsia="en-IN"/>
              </w:rPr>
              <w:t xml:space="preserve"> as ET</w:t>
            </w:r>
          </w:p>
          <w:p w14:paraId="6663E9A5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2207509C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0DAC393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def </w:t>
            </w:r>
            <w:proofErr w:type="spellStart"/>
            <w:r w:rsidRPr="00255B3E">
              <w:rPr>
                <w:lang w:val="en-IN" w:eastAsia="en-IN"/>
              </w:rPr>
              <w:t>write_</w:t>
            </w:r>
            <w:proofErr w:type="gramStart"/>
            <w:r w:rsidRPr="00255B3E">
              <w:rPr>
                <w:lang w:val="en-IN" w:eastAsia="en-IN"/>
              </w:rPr>
              <w:t>xml</w:t>
            </w:r>
            <w:proofErr w:type="spellEnd"/>
            <w:r w:rsidRPr="00255B3E">
              <w:rPr>
                <w:lang w:val="en-IN" w:eastAsia="en-IN"/>
              </w:rPr>
              <w:t>(</w:t>
            </w:r>
            <w:proofErr w:type="spellStart"/>
            <w:proofErr w:type="gramEnd"/>
            <w:r w:rsidRPr="00255B3E">
              <w:rPr>
                <w:lang w:val="en-IN" w:eastAsia="en-IN"/>
              </w:rPr>
              <w:t>savedir</w:t>
            </w:r>
            <w:proofErr w:type="spellEnd"/>
            <w:r w:rsidRPr="00255B3E">
              <w:rPr>
                <w:lang w:val="en-IN" w:eastAsia="en-IN"/>
              </w:rPr>
              <w:t xml:space="preserve">, image, </w:t>
            </w:r>
            <w:proofErr w:type="spellStart"/>
            <w:r w:rsidRPr="00255B3E">
              <w:rPr>
                <w:lang w:val="en-IN" w:eastAsia="en-IN"/>
              </w:rPr>
              <w:t>imgWidth</w:t>
            </w:r>
            <w:proofErr w:type="spellEnd"/>
            <w:r w:rsidRPr="00255B3E">
              <w:rPr>
                <w:lang w:val="en-IN" w:eastAsia="en-IN"/>
              </w:rPr>
              <w:t xml:space="preserve">, </w:t>
            </w:r>
            <w:proofErr w:type="spellStart"/>
            <w:r w:rsidRPr="00255B3E">
              <w:rPr>
                <w:lang w:val="en-IN" w:eastAsia="en-IN"/>
              </w:rPr>
              <w:t>imgHeight</w:t>
            </w:r>
            <w:proofErr w:type="spellEnd"/>
            <w:r w:rsidRPr="00255B3E">
              <w:rPr>
                <w:lang w:val="en-IN" w:eastAsia="en-IN"/>
              </w:rPr>
              <w:t>,</w:t>
            </w:r>
          </w:p>
          <w:p w14:paraId="231B5323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      depth=3, pose="Unspecified"):</w:t>
            </w:r>
          </w:p>
          <w:p w14:paraId="6A5137FC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48DDA95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boxes = image['boxes']</w:t>
            </w:r>
          </w:p>
          <w:p w14:paraId="7AB5826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impath</w:t>
            </w:r>
            <w:proofErr w:type="spellEnd"/>
            <w:r w:rsidRPr="00255B3E">
              <w:rPr>
                <w:lang w:val="en-IN" w:eastAsia="en-IN"/>
              </w:rPr>
              <w:t xml:space="preserve"> = image['path']</w:t>
            </w:r>
          </w:p>
          <w:p w14:paraId="2058C4E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imagename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impath.split</w:t>
            </w:r>
            <w:proofErr w:type="spellEnd"/>
            <w:proofErr w:type="gramEnd"/>
            <w:r w:rsidRPr="00255B3E">
              <w:rPr>
                <w:lang w:val="en-IN" w:eastAsia="en-IN"/>
              </w:rPr>
              <w:t>('/')[-1]</w:t>
            </w:r>
          </w:p>
          <w:p w14:paraId="08865B70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print("</w:t>
            </w:r>
            <w:proofErr w:type="spellStart"/>
            <w:r w:rsidRPr="00255B3E">
              <w:rPr>
                <w:lang w:val="en-IN" w:eastAsia="en-IN"/>
              </w:rPr>
              <w:t>imagename</w:t>
            </w:r>
            <w:proofErr w:type="spellEnd"/>
            <w:r w:rsidRPr="00255B3E">
              <w:rPr>
                <w:lang w:val="en-IN" w:eastAsia="en-IN"/>
              </w:rPr>
              <w:t>&amp;&amp;&amp;&amp;&amp;</w:t>
            </w:r>
            <w:proofErr w:type="gramStart"/>
            <w:r w:rsidRPr="00255B3E">
              <w:rPr>
                <w:lang w:val="en-IN" w:eastAsia="en-IN"/>
              </w:rPr>
              <w:t>",</w:t>
            </w:r>
            <w:proofErr w:type="spellStart"/>
            <w:r w:rsidRPr="00255B3E">
              <w:rPr>
                <w:lang w:val="en-IN" w:eastAsia="en-IN"/>
              </w:rPr>
              <w:t>imagename</w:t>
            </w:r>
            <w:proofErr w:type="spellEnd"/>
            <w:proofErr w:type="gramEnd"/>
            <w:r w:rsidRPr="00255B3E">
              <w:rPr>
                <w:lang w:val="en-IN" w:eastAsia="en-IN"/>
              </w:rPr>
              <w:t>)</w:t>
            </w:r>
          </w:p>
          <w:p w14:paraId="256E8DCA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print("</w:t>
            </w:r>
            <w:proofErr w:type="spellStart"/>
            <w:r w:rsidRPr="00255B3E">
              <w:rPr>
                <w:lang w:val="en-IN" w:eastAsia="en-IN"/>
              </w:rPr>
              <w:t>imagpath</w:t>
            </w:r>
            <w:proofErr w:type="spellEnd"/>
            <w:r w:rsidRPr="00255B3E">
              <w:rPr>
                <w:lang w:val="en-IN" w:eastAsia="en-IN"/>
              </w:rPr>
              <w:t>&amp;&amp;&amp;&amp;&amp;</w:t>
            </w:r>
            <w:proofErr w:type="gramStart"/>
            <w:r w:rsidRPr="00255B3E">
              <w:rPr>
                <w:lang w:val="en-IN" w:eastAsia="en-IN"/>
              </w:rPr>
              <w:t>",</w:t>
            </w:r>
            <w:proofErr w:type="spellStart"/>
            <w:r w:rsidRPr="00255B3E">
              <w:rPr>
                <w:lang w:val="en-IN" w:eastAsia="en-IN"/>
              </w:rPr>
              <w:t>impath</w:t>
            </w:r>
            <w:proofErr w:type="spellEnd"/>
            <w:proofErr w:type="gramEnd"/>
            <w:r w:rsidRPr="00255B3E">
              <w:rPr>
                <w:lang w:val="en-IN" w:eastAsia="en-IN"/>
              </w:rPr>
              <w:t>)</w:t>
            </w:r>
          </w:p>
          <w:p w14:paraId="1D42376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currentfolder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savedir.split</w:t>
            </w:r>
            <w:proofErr w:type="spellEnd"/>
            <w:proofErr w:type="gramEnd"/>
            <w:r w:rsidRPr="00255B3E">
              <w:rPr>
                <w:lang w:val="en-IN" w:eastAsia="en-IN"/>
              </w:rPr>
              <w:t>("\\")[-1]</w:t>
            </w:r>
          </w:p>
          <w:p w14:paraId="10544D07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annotation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("</w:t>
            </w:r>
            <w:proofErr w:type="spellStart"/>
            <w:r w:rsidRPr="00255B3E">
              <w:rPr>
                <w:lang w:val="en-IN" w:eastAsia="en-IN"/>
              </w:rPr>
              <w:t>annotaion</w:t>
            </w:r>
            <w:proofErr w:type="spellEnd"/>
            <w:r w:rsidRPr="00255B3E">
              <w:rPr>
                <w:lang w:val="en-IN" w:eastAsia="en-IN"/>
              </w:rPr>
              <w:t>")</w:t>
            </w:r>
          </w:p>
          <w:p w14:paraId="0D1BBA8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(annotation, 'folder').text = str(</w:t>
            </w:r>
            <w:proofErr w:type="spellStart"/>
            <w:r w:rsidRPr="00255B3E">
              <w:rPr>
                <w:lang w:val="en-IN" w:eastAsia="en-IN"/>
              </w:rPr>
              <w:t>currentfolder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7BCF43E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(annotation, 'filename').text = str(</w:t>
            </w:r>
            <w:proofErr w:type="spellStart"/>
            <w:r w:rsidRPr="00255B3E">
              <w:rPr>
                <w:lang w:val="en-IN" w:eastAsia="en-IN"/>
              </w:rPr>
              <w:t>impath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596CC89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imagename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imagename.split</w:t>
            </w:r>
            <w:proofErr w:type="spellEnd"/>
            <w:proofErr w:type="gramEnd"/>
            <w:r w:rsidRPr="00255B3E">
              <w:rPr>
                <w:lang w:val="en-IN" w:eastAsia="en-IN"/>
              </w:rPr>
              <w:t>('.')[0]</w:t>
            </w:r>
          </w:p>
          <w:p w14:paraId="3D5904D4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size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(annotation, 'size')</w:t>
            </w:r>
          </w:p>
          <w:p w14:paraId="1B1B120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(size, 'width').text = str(</w:t>
            </w:r>
            <w:proofErr w:type="spellStart"/>
            <w:r w:rsidRPr="00255B3E">
              <w:rPr>
                <w:lang w:val="en-IN" w:eastAsia="en-IN"/>
              </w:rPr>
              <w:t>imgWidth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788F8EA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(size, 'height').text = str(</w:t>
            </w:r>
            <w:proofErr w:type="spellStart"/>
            <w:r w:rsidRPr="00255B3E">
              <w:rPr>
                <w:lang w:val="en-IN" w:eastAsia="en-IN"/>
              </w:rPr>
              <w:t>imgHeight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36607D07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(size, 'depth').text = str(depth)</w:t>
            </w:r>
          </w:p>
          <w:p w14:paraId="2EA93FCC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(annotation, 'segmented').text = '0'</w:t>
            </w:r>
          </w:p>
          <w:p w14:paraId="2E014F2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for box in boxes:</w:t>
            </w:r>
          </w:p>
          <w:p w14:paraId="0347319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(annotation, 'object')</w:t>
            </w:r>
          </w:p>
          <w:p w14:paraId="5D452E5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>, 'name').text = str(box['label'])</w:t>
            </w:r>
          </w:p>
          <w:p w14:paraId="420F8EF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>, 'pose').text = str(pose)</w:t>
            </w:r>
          </w:p>
          <w:p w14:paraId="69EC253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>, 'occluded').text = str(box['occluded'])</w:t>
            </w:r>
          </w:p>
          <w:p w14:paraId="235BC0F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>, 'difficult').text = '0'</w:t>
            </w:r>
          </w:p>
          <w:p w14:paraId="12076AE0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419BD95C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r w:rsidRPr="00255B3E">
              <w:rPr>
                <w:lang w:val="en-IN" w:eastAsia="en-IN"/>
              </w:rPr>
              <w:t>bbox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obj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bndbox</w:t>
            </w:r>
            <w:proofErr w:type="spellEnd"/>
            <w:r w:rsidRPr="00255B3E">
              <w:rPr>
                <w:lang w:val="en-IN" w:eastAsia="en-IN"/>
              </w:rPr>
              <w:t>')</w:t>
            </w:r>
          </w:p>
          <w:p w14:paraId="12EE6AE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bbox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xmin</w:t>
            </w:r>
            <w:proofErr w:type="spellEnd"/>
            <w:r w:rsidRPr="00255B3E">
              <w:rPr>
                <w:lang w:val="en-IN" w:eastAsia="en-IN"/>
              </w:rPr>
              <w:t>').text = str(box['</w:t>
            </w:r>
            <w:proofErr w:type="spellStart"/>
            <w:r w:rsidRPr="00255B3E">
              <w:rPr>
                <w:lang w:val="en-IN" w:eastAsia="en-IN"/>
              </w:rPr>
              <w:t>x_min</w:t>
            </w:r>
            <w:proofErr w:type="spellEnd"/>
            <w:r w:rsidRPr="00255B3E">
              <w:rPr>
                <w:lang w:val="en-IN" w:eastAsia="en-IN"/>
              </w:rPr>
              <w:t>'])</w:t>
            </w:r>
          </w:p>
          <w:p w14:paraId="5F88CB0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bbox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ymin</w:t>
            </w:r>
            <w:proofErr w:type="spellEnd"/>
            <w:r w:rsidRPr="00255B3E">
              <w:rPr>
                <w:lang w:val="en-IN" w:eastAsia="en-IN"/>
              </w:rPr>
              <w:t>').text = str(box['</w:t>
            </w:r>
            <w:proofErr w:type="spellStart"/>
            <w:r w:rsidRPr="00255B3E">
              <w:rPr>
                <w:lang w:val="en-IN" w:eastAsia="en-IN"/>
              </w:rPr>
              <w:t>y_min</w:t>
            </w:r>
            <w:proofErr w:type="spellEnd"/>
            <w:r w:rsidRPr="00255B3E">
              <w:rPr>
                <w:lang w:val="en-IN" w:eastAsia="en-IN"/>
              </w:rPr>
              <w:t>'])</w:t>
            </w:r>
          </w:p>
          <w:p w14:paraId="1DE1CFF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bbox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xmax</w:t>
            </w:r>
            <w:proofErr w:type="spellEnd"/>
            <w:r w:rsidRPr="00255B3E">
              <w:rPr>
                <w:lang w:val="en-IN" w:eastAsia="en-IN"/>
              </w:rPr>
              <w:t>').text = str(box['</w:t>
            </w:r>
            <w:proofErr w:type="spellStart"/>
            <w:r w:rsidRPr="00255B3E">
              <w:rPr>
                <w:lang w:val="en-IN" w:eastAsia="en-IN"/>
              </w:rPr>
              <w:t>x_max</w:t>
            </w:r>
            <w:proofErr w:type="spellEnd"/>
            <w:r w:rsidRPr="00255B3E">
              <w:rPr>
                <w:lang w:val="en-IN" w:eastAsia="en-IN"/>
              </w:rPr>
              <w:t>'])</w:t>
            </w:r>
          </w:p>
          <w:p w14:paraId="7AF328D0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ET.SubElement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bbox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ymax</w:t>
            </w:r>
            <w:proofErr w:type="spellEnd"/>
            <w:r w:rsidRPr="00255B3E">
              <w:rPr>
                <w:lang w:val="en-IN" w:eastAsia="en-IN"/>
              </w:rPr>
              <w:t>').text = str(box['</w:t>
            </w:r>
            <w:proofErr w:type="spellStart"/>
            <w:r w:rsidRPr="00255B3E">
              <w:rPr>
                <w:lang w:val="en-IN" w:eastAsia="en-IN"/>
              </w:rPr>
              <w:t>y_max</w:t>
            </w:r>
            <w:proofErr w:type="spellEnd"/>
            <w:r w:rsidRPr="00255B3E">
              <w:rPr>
                <w:lang w:val="en-IN" w:eastAsia="en-IN"/>
              </w:rPr>
              <w:t>'])</w:t>
            </w:r>
          </w:p>
          <w:p w14:paraId="5D71B2B7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6DE1F9C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xml_str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ET.tostring</w:t>
            </w:r>
            <w:proofErr w:type="spellEnd"/>
            <w:proofErr w:type="gramEnd"/>
            <w:r w:rsidRPr="00255B3E">
              <w:rPr>
                <w:lang w:val="en-IN" w:eastAsia="en-IN"/>
              </w:rPr>
              <w:t>(annotation)</w:t>
            </w:r>
          </w:p>
          <w:p w14:paraId="11377B2B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root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etree.fromstring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xml_str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187CE57C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xml_str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etree.tostring</w:t>
            </w:r>
            <w:proofErr w:type="spellEnd"/>
            <w:proofErr w:type="gramEnd"/>
            <w:r w:rsidRPr="00255B3E">
              <w:rPr>
                <w:lang w:val="en-IN" w:eastAsia="en-IN"/>
              </w:rPr>
              <w:t xml:space="preserve">(root, </w:t>
            </w:r>
            <w:proofErr w:type="spellStart"/>
            <w:r w:rsidRPr="00255B3E">
              <w:rPr>
                <w:lang w:val="en-IN" w:eastAsia="en-IN"/>
              </w:rPr>
              <w:t>pretty_print</w:t>
            </w:r>
            <w:proofErr w:type="spellEnd"/>
            <w:r w:rsidRPr="00255B3E">
              <w:rPr>
                <w:lang w:val="en-IN" w:eastAsia="en-IN"/>
              </w:rPr>
              <w:t>=True)</w:t>
            </w:r>
          </w:p>
          <w:p w14:paraId="0A7C76C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</w:t>
            </w:r>
          </w:p>
          <w:p w14:paraId="63E4802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</w:p>
          <w:p w14:paraId="5014972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save_path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os.path</w:t>
            </w:r>
            <w:proofErr w:type="gramEnd"/>
            <w:r w:rsidRPr="00255B3E">
              <w:rPr>
                <w:lang w:val="en-IN" w:eastAsia="en-IN"/>
              </w:rPr>
              <w:t>.join</w:t>
            </w:r>
            <w:proofErr w:type="spell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savedir</w:t>
            </w:r>
            <w:proofErr w:type="spellEnd"/>
            <w:r w:rsidRPr="00255B3E">
              <w:rPr>
                <w:lang w:val="en-IN" w:eastAsia="en-IN"/>
              </w:rPr>
              <w:t xml:space="preserve">, </w:t>
            </w:r>
            <w:proofErr w:type="spellStart"/>
            <w:r w:rsidRPr="00255B3E">
              <w:rPr>
                <w:lang w:val="en-IN" w:eastAsia="en-IN"/>
              </w:rPr>
              <w:t>imagename</w:t>
            </w:r>
            <w:proofErr w:type="spellEnd"/>
            <w:r w:rsidRPr="00255B3E">
              <w:rPr>
                <w:lang w:val="en-IN" w:eastAsia="en-IN"/>
              </w:rPr>
              <w:t xml:space="preserve"> + ".xml")</w:t>
            </w:r>
          </w:p>
          <w:p w14:paraId="40F6B3B7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</w:p>
          <w:p w14:paraId="53594E7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gramStart"/>
            <w:r w:rsidRPr="00255B3E">
              <w:rPr>
                <w:lang w:val="en-IN" w:eastAsia="en-IN"/>
              </w:rPr>
              <w:t>print(</w:t>
            </w:r>
            <w:proofErr w:type="gramEnd"/>
            <w:r w:rsidRPr="00255B3E">
              <w:rPr>
                <w:lang w:val="en-IN" w:eastAsia="en-IN"/>
              </w:rPr>
              <w:t>"</w:t>
            </w:r>
            <w:proofErr w:type="spellStart"/>
            <w:r w:rsidRPr="00255B3E">
              <w:rPr>
                <w:lang w:val="en-IN" w:eastAsia="en-IN"/>
              </w:rPr>
              <w:t>savepath</w:t>
            </w:r>
            <w:proofErr w:type="spellEnd"/>
            <w:r w:rsidRPr="00255B3E">
              <w:rPr>
                <w:lang w:val="en-IN" w:eastAsia="en-IN"/>
              </w:rPr>
              <w:t xml:space="preserve"> is:::::::",</w:t>
            </w:r>
            <w:proofErr w:type="spellStart"/>
            <w:r w:rsidRPr="00255B3E">
              <w:rPr>
                <w:lang w:val="en-IN" w:eastAsia="en-IN"/>
              </w:rPr>
              <w:t>save_path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2423328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gramStart"/>
            <w:r w:rsidRPr="00255B3E">
              <w:rPr>
                <w:lang w:val="en-IN" w:eastAsia="en-IN"/>
              </w:rPr>
              <w:t>print(</w:t>
            </w:r>
            <w:proofErr w:type="gramEnd"/>
            <w:r w:rsidRPr="00255B3E">
              <w:rPr>
                <w:lang w:val="en-IN" w:eastAsia="en-IN"/>
              </w:rPr>
              <w:t>"xml string is::::::",</w:t>
            </w:r>
            <w:proofErr w:type="spellStart"/>
            <w:r w:rsidRPr="00255B3E">
              <w:rPr>
                <w:lang w:val="en-IN" w:eastAsia="en-IN"/>
              </w:rPr>
              <w:t>xml_str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7556009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with </w:t>
            </w:r>
            <w:proofErr w:type="gramStart"/>
            <w:r w:rsidRPr="00255B3E">
              <w:rPr>
                <w:lang w:val="en-IN" w:eastAsia="en-IN"/>
              </w:rPr>
              <w:t>open(</w:t>
            </w:r>
            <w:proofErr w:type="spellStart"/>
            <w:proofErr w:type="gramEnd"/>
            <w:r w:rsidRPr="00255B3E">
              <w:rPr>
                <w:lang w:val="en-IN" w:eastAsia="en-IN"/>
              </w:rPr>
              <w:t>save_path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wb</w:t>
            </w:r>
            <w:proofErr w:type="spellEnd"/>
            <w:r w:rsidRPr="00255B3E">
              <w:rPr>
                <w:lang w:val="en-IN" w:eastAsia="en-IN"/>
              </w:rPr>
              <w:t xml:space="preserve">') as </w:t>
            </w:r>
            <w:proofErr w:type="spellStart"/>
            <w:r w:rsidRPr="00255B3E">
              <w:rPr>
                <w:lang w:val="en-IN" w:eastAsia="en-IN"/>
              </w:rPr>
              <w:t>temp_xml</w:t>
            </w:r>
            <w:proofErr w:type="spellEnd"/>
            <w:r w:rsidRPr="00255B3E">
              <w:rPr>
                <w:lang w:val="en-IN" w:eastAsia="en-IN"/>
              </w:rPr>
              <w:t>:</w:t>
            </w:r>
          </w:p>
          <w:p w14:paraId="7F62813D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gramStart"/>
            <w:r w:rsidRPr="00255B3E">
              <w:rPr>
                <w:lang w:val="en-IN" w:eastAsia="en-IN"/>
              </w:rPr>
              <w:t>print(</w:t>
            </w:r>
            <w:proofErr w:type="gramEnd"/>
            <w:r w:rsidRPr="00255B3E">
              <w:rPr>
                <w:lang w:val="en-IN" w:eastAsia="en-IN"/>
              </w:rPr>
              <w:t>"in writing the file")</w:t>
            </w:r>
          </w:p>
          <w:p w14:paraId="01050B42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r w:rsidRPr="00255B3E">
              <w:rPr>
                <w:lang w:val="en-IN" w:eastAsia="en-IN"/>
              </w:rPr>
              <w:t>temp_</w:t>
            </w:r>
            <w:proofErr w:type="gramStart"/>
            <w:r w:rsidRPr="00255B3E">
              <w:rPr>
                <w:lang w:val="en-IN" w:eastAsia="en-IN"/>
              </w:rPr>
              <w:t>xml.write</w:t>
            </w:r>
            <w:proofErr w:type="spellEnd"/>
            <w:proofErr w:type="gramEnd"/>
            <w:r w:rsidRPr="00255B3E">
              <w:rPr>
                <w:lang w:val="en-IN" w:eastAsia="en-IN"/>
              </w:rPr>
              <w:t>(</w:t>
            </w:r>
            <w:proofErr w:type="spellStart"/>
            <w:r w:rsidRPr="00255B3E">
              <w:rPr>
                <w:lang w:val="en-IN" w:eastAsia="en-IN"/>
              </w:rPr>
              <w:t>xml_str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398D8D76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0678C156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619DBA89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>if __name__ == '__main__':</w:t>
            </w:r>
          </w:p>
          <w:p w14:paraId="7B09FFBE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if </w:t>
            </w:r>
            <w:proofErr w:type="spellStart"/>
            <w:r w:rsidRPr="00255B3E">
              <w:rPr>
                <w:lang w:val="en-IN" w:eastAsia="en-IN"/>
              </w:rPr>
              <w:t>len</w:t>
            </w:r>
            <w:proofErr w:type="spellEnd"/>
            <w:r w:rsidRPr="00255B3E">
              <w:rPr>
                <w:lang w:val="en-IN" w:eastAsia="en-IN"/>
              </w:rPr>
              <w:t>(</w:t>
            </w:r>
            <w:proofErr w:type="spellStart"/>
            <w:proofErr w:type="gramStart"/>
            <w:r w:rsidRPr="00255B3E">
              <w:rPr>
                <w:lang w:val="en-IN" w:eastAsia="en-IN"/>
              </w:rPr>
              <w:t>sys.argv</w:t>
            </w:r>
            <w:proofErr w:type="spellEnd"/>
            <w:proofErr w:type="gramEnd"/>
            <w:r w:rsidRPr="00255B3E">
              <w:rPr>
                <w:lang w:val="en-IN" w:eastAsia="en-IN"/>
              </w:rPr>
              <w:t>) &lt; 3:</w:t>
            </w:r>
          </w:p>
          <w:p w14:paraId="49A5246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print(__doc__)</w:t>
            </w:r>
          </w:p>
          <w:p w14:paraId="5F7200A5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sys.exit</w:t>
            </w:r>
            <w:proofErr w:type="spellEnd"/>
            <w:proofErr w:type="gramEnd"/>
            <w:r w:rsidRPr="00255B3E">
              <w:rPr>
                <w:lang w:val="en-IN" w:eastAsia="en-IN"/>
              </w:rPr>
              <w:t>(-1)</w:t>
            </w:r>
          </w:p>
          <w:p w14:paraId="338F9E7F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yaml_path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sys.argv</w:t>
            </w:r>
            <w:proofErr w:type="spellEnd"/>
            <w:proofErr w:type="gramEnd"/>
            <w:r w:rsidRPr="00255B3E">
              <w:rPr>
                <w:lang w:val="en-IN" w:eastAsia="en-IN"/>
              </w:rPr>
              <w:t>[1]</w:t>
            </w:r>
          </w:p>
          <w:p w14:paraId="27C03ED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spellStart"/>
            <w:r w:rsidRPr="00255B3E">
              <w:rPr>
                <w:lang w:val="en-IN" w:eastAsia="en-IN"/>
              </w:rPr>
              <w:t>out_dir</w:t>
            </w:r>
            <w:proofErr w:type="spellEnd"/>
            <w:r w:rsidRPr="00255B3E">
              <w:rPr>
                <w:lang w:val="en-IN" w:eastAsia="en-IN"/>
              </w:rPr>
              <w:t xml:space="preserve">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sys.argv</w:t>
            </w:r>
            <w:proofErr w:type="spellEnd"/>
            <w:proofErr w:type="gramEnd"/>
            <w:r w:rsidRPr="00255B3E">
              <w:rPr>
                <w:lang w:val="en-IN" w:eastAsia="en-IN"/>
              </w:rPr>
              <w:t>[2]</w:t>
            </w:r>
          </w:p>
          <w:p w14:paraId="15376346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</w:t>
            </w:r>
            <w:proofErr w:type="gramStart"/>
            <w:r w:rsidRPr="00255B3E">
              <w:rPr>
                <w:lang w:val="en-IN" w:eastAsia="en-IN"/>
              </w:rPr>
              <w:t>print(</w:t>
            </w:r>
            <w:proofErr w:type="gramEnd"/>
            <w:r w:rsidRPr="00255B3E">
              <w:rPr>
                <w:lang w:val="en-IN" w:eastAsia="en-IN"/>
              </w:rPr>
              <w:t>"output directory is:::::",</w:t>
            </w:r>
            <w:proofErr w:type="spellStart"/>
            <w:r w:rsidRPr="00255B3E">
              <w:rPr>
                <w:lang w:val="en-IN" w:eastAsia="en-IN"/>
              </w:rPr>
              <w:t>out_dir</w:t>
            </w:r>
            <w:proofErr w:type="spellEnd"/>
            <w:r w:rsidRPr="00255B3E">
              <w:rPr>
                <w:lang w:val="en-IN" w:eastAsia="en-IN"/>
              </w:rPr>
              <w:t>)</w:t>
            </w:r>
          </w:p>
          <w:p w14:paraId="08E82B81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images = </w:t>
            </w:r>
            <w:proofErr w:type="spellStart"/>
            <w:proofErr w:type="gramStart"/>
            <w:r w:rsidRPr="00255B3E">
              <w:rPr>
                <w:lang w:val="en-IN" w:eastAsia="en-IN"/>
              </w:rPr>
              <w:t>yaml.load</w:t>
            </w:r>
            <w:proofErr w:type="spellEnd"/>
            <w:proofErr w:type="gramEnd"/>
            <w:r w:rsidRPr="00255B3E">
              <w:rPr>
                <w:lang w:val="en-IN" w:eastAsia="en-IN"/>
              </w:rPr>
              <w:t>(open(</w:t>
            </w:r>
            <w:proofErr w:type="spellStart"/>
            <w:r w:rsidRPr="00255B3E">
              <w:rPr>
                <w:lang w:val="en-IN" w:eastAsia="en-IN"/>
              </w:rPr>
              <w:t>yaml_path</w:t>
            </w:r>
            <w:proofErr w:type="spellEnd"/>
            <w:r w:rsidRPr="00255B3E">
              <w:rPr>
                <w:lang w:val="en-IN" w:eastAsia="en-IN"/>
              </w:rPr>
              <w:t>, '</w:t>
            </w:r>
            <w:proofErr w:type="spellStart"/>
            <w:r w:rsidRPr="00255B3E">
              <w:rPr>
                <w:lang w:val="en-IN" w:eastAsia="en-IN"/>
              </w:rPr>
              <w:t>rb</w:t>
            </w:r>
            <w:proofErr w:type="spellEnd"/>
            <w:r w:rsidRPr="00255B3E">
              <w:rPr>
                <w:lang w:val="en-IN" w:eastAsia="en-IN"/>
              </w:rPr>
              <w:t>').read())</w:t>
            </w:r>
          </w:p>
          <w:p w14:paraId="4DD9BABF" w14:textId="77777777" w:rsidR="00255B3E" w:rsidRPr="00255B3E" w:rsidRDefault="00255B3E" w:rsidP="00FD33A6">
            <w:pPr>
              <w:rPr>
                <w:lang w:val="en-IN" w:eastAsia="en-IN"/>
              </w:rPr>
            </w:pPr>
          </w:p>
          <w:p w14:paraId="34DE04C8" w14:textId="77777777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for image in images:</w:t>
            </w:r>
          </w:p>
          <w:p w14:paraId="214E2182" w14:textId="446A4CDD" w:rsidR="00255B3E" w:rsidRPr="00255B3E" w:rsidRDefault="00255B3E" w:rsidP="00FD33A6">
            <w:pPr>
              <w:rPr>
                <w:lang w:val="en-IN" w:eastAsia="en-IN"/>
              </w:rPr>
            </w:pPr>
            <w:r w:rsidRPr="00255B3E">
              <w:rPr>
                <w:lang w:val="en-IN" w:eastAsia="en-IN"/>
              </w:rPr>
              <w:t xml:space="preserve">        </w:t>
            </w:r>
            <w:proofErr w:type="spellStart"/>
            <w:r w:rsidRPr="00255B3E">
              <w:rPr>
                <w:lang w:val="en-IN" w:eastAsia="en-IN"/>
              </w:rPr>
              <w:t>write_</w:t>
            </w:r>
            <w:proofErr w:type="gramStart"/>
            <w:r w:rsidRPr="00255B3E">
              <w:rPr>
                <w:lang w:val="en-IN" w:eastAsia="en-IN"/>
              </w:rPr>
              <w:t>xml</w:t>
            </w:r>
            <w:proofErr w:type="spellEnd"/>
            <w:r w:rsidRPr="00255B3E">
              <w:rPr>
                <w:lang w:val="en-IN" w:eastAsia="en-IN"/>
              </w:rPr>
              <w:t>(</w:t>
            </w:r>
            <w:proofErr w:type="spellStart"/>
            <w:proofErr w:type="gramEnd"/>
            <w:r w:rsidRPr="00255B3E">
              <w:rPr>
                <w:lang w:val="en-IN" w:eastAsia="en-IN"/>
              </w:rPr>
              <w:t>out_dir</w:t>
            </w:r>
            <w:proofErr w:type="spellEnd"/>
            <w:r w:rsidRPr="00255B3E">
              <w:rPr>
                <w:lang w:val="en-IN" w:eastAsia="en-IN"/>
              </w:rPr>
              <w:t>, image, 1280, 720, depth=3, pose="Unspecified")</w:t>
            </w:r>
          </w:p>
        </w:tc>
      </w:tr>
    </w:tbl>
    <w:p w14:paraId="5533A3A0" w14:textId="77777777" w:rsidR="00255B3E" w:rsidRPr="00AD6BFB" w:rsidRDefault="00255B3E" w:rsidP="00255B3E">
      <w:pPr>
        <w:pStyle w:val="ListParagrap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</w:p>
    <w:p w14:paraId="29D143D2" w14:textId="4CF4CBEB" w:rsidR="00AD6BFB" w:rsidRPr="00AD6BFB" w:rsidRDefault="00AD6BFB" w:rsidP="00AD6BFB">
      <w:pPr>
        <w:rPr>
          <w:rFonts w:ascii="Georgia" w:eastAsia="Times New Roman" w:hAnsi="Georgia" w:cs="Times New Roman"/>
          <w:spacing w:val="-1"/>
          <w:lang w:val="en-IN" w:eastAsia="en-IN"/>
        </w:rPr>
      </w:pPr>
      <w:r>
        <w:rPr>
          <w:rFonts w:ascii="Georgia" w:eastAsia="Times New Roman" w:hAnsi="Georgia" w:cs="Times New Roman"/>
          <w:spacing w:val="-1"/>
          <w:lang w:val="en-IN" w:eastAsia="en-IN"/>
        </w:rPr>
        <w:t xml:space="preserve">              </w:t>
      </w:r>
    </w:p>
    <w:p w14:paraId="1B6B0FDF" w14:textId="64D3B7E0" w:rsidR="00221B03" w:rsidRDefault="00255B3E" w:rsidP="00221B03">
      <w:pPr>
        <w:pStyle w:val="ListParagraph"/>
        <w:numPr>
          <w:ilvl w:val="0"/>
          <w:numId w:val="40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lastRenderedPageBreak/>
        <w:t xml:space="preserve">Perform above steps for Test and Train Data. Executing above code create train and test xml </w:t>
      </w:r>
      <w:proofErr w:type="gramStart"/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file .</w:t>
      </w:r>
      <w:proofErr w:type="gramEnd"/>
    </w:p>
    <w:p w14:paraId="2941F8A6" w14:textId="0C17F159" w:rsidR="00CB79E7" w:rsidRDefault="00CB79E7" w:rsidP="00221B03">
      <w:pPr>
        <w:pStyle w:val="ListParagraph"/>
        <w:numPr>
          <w:ilvl w:val="0"/>
          <w:numId w:val="40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CB79E7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Next, let’s write a Python script that will read all the image paths and annotations and output the three CSVs that are required during training and evaluating the model</w:t>
      </w:r>
      <w:r w:rsid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.</w:t>
      </w:r>
    </w:p>
    <w:p w14:paraId="0D928CEC" w14:textId="0F23B10C" w:rsidR="007F5B36" w:rsidRDefault="007F5B36" w:rsidP="007F5B36">
      <w:pPr>
        <w:pStyle w:val="ListParagraph"/>
        <w:numPr>
          <w:ilvl w:val="0"/>
          <w:numId w:val="40"/>
        </w:num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train.csv — This file will hold all the annotations for training in the </w:t>
      </w: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f</w:t>
      </w:r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ormat: &lt;path/to/image&gt;,&lt;</w:t>
      </w:r>
      <w:proofErr w:type="spellStart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xmin</w:t>
      </w:r>
      <w:proofErr w:type="spellEnd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&gt;,&lt;</w:t>
      </w:r>
      <w:proofErr w:type="spellStart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ymin</w:t>
      </w:r>
      <w:proofErr w:type="spellEnd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&gt;,&lt;</w:t>
      </w:r>
      <w:proofErr w:type="spellStart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xmax</w:t>
      </w:r>
      <w:proofErr w:type="spellEnd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&gt;,&lt;</w:t>
      </w:r>
      <w:proofErr w:type="spellStart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ymax</w:t>
      </w:r>
      <w:proofErr w:type="spellEnd"/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&gt;,&lt;label&gt;</w:t>
      </w:r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br/>
        <w:t>Each row will represent one bounding box, therefore, one image can be present in multiple rows depending on how many objects have been annotated in that image.</w:t>
      </w:r>
    </w:p>
    <w:p w14:paraId="674BE1F6" w14:textId="1B8FDB13" w:rsidR="007F5B36" w:rsidRDefault="007F5B36" w:rsidP="007F5B36">
      <w:pPr>
        <w:pStyle w:val="ListParagraph"/>
        <w:numPr>
          <w:ilvl w:val="0"/>
          <w:numId w:val="40"/>
        </w:num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7F5B3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test.csv — Similar to train.csv in format, this file will hold all the annotations for testing the model.</w:t>
      </w:r>
    </w:p>
    <w:p w14:paraId="78D43A18" w14:textId="24E5AB9E" w:rsidR="00057227" w:rsidRDefault="00057227" w:rsidP="007F5B36">
      <w:pPr>
        <w:pStyle w:val="ListParagraph"/>
        <w:numPr>
          <w:ilvl w:val="0"/>
          <w:numId w:val="40"/>
        </w:num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057227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classes.csv — A file with all unique class labels in the dataset with index assignments (starting from 0 and ignoring the background)</w:t>
      </w:r>
    </w:p>
    <w:p w14:paraId="19F59C80" w14:textId="721B7EB4" w:rsidR="000F78E4" w:rsidRDefault="000F78E4" w:rsidP="007F5B36">
      <w:pPr>
        <w:pStyle w:val="ListParagraph"/>
        <w:numPr>
          <w:ilvl w:val="0"/>
          <w:numId w:val="40"/>
        </w:num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For every image, find all the objects and iterate over each one of them. Then, find the bounding box (</w:t>
      </w:r>
      <w:proofErr w:type="spellStart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xmin</w:t>
      </w:r>
      <w:proofErr w:type="spellEnd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, </w:t>
      </w:r>
      <w:proofErr w:type="spellStart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ymin</w:t>
      </w:r>
      <w:proofErr w:type="spellEnd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, </w:t>
      </w:r>
      <w:proofErr w:type="spellStart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xmax</w:t>
      </w:r>
      <w:proofErr w:type="spellEnd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 xml:space="preserve">, </w:t>
      </w:r>
      <w:proofErr w:type="spellStart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ymax</w:t>
      </w:r>
      <w:proofErr w:type="spellEnd"/>
      <w:r w:rsidRPr="000F78E4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) and the class label (name) for each object in the annotation. Do a cleanup by truncating any bounding box coordinate that falls outside the boundaries of the image. Also, do a sanity check if, by error, any minimum value is larger than the maximum value and vice-versa. If we find such values, we will ignore these objects and continue to the next one.</w:t>
      </w:r>
    </w:p>
    <w:tbl>
      <w:tblPr>
        <w:tblW w:w="11077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77"/>
      </w:tblGrid>
      <w:tr w:rsidR="00F15942" w14:paraId="6B3A75C2" w14:textId="77777777" w:rsidTr="0070776E">
        <w:trPr>
          <w:trHeight w:val="780"/>
        </w:trPr>
        <w:tc>
          <w:tcPr>
            <w:tcW w:w="11077" w:type="dxa"/>
          </w:tcPr>
          <w:p w14:paraId="69140323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# -*- coding: utf-8 -*-</w:t>
            </w:r>
          </w:p>
          <w:p w14:paraId="3FC93E51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"""</w:t>
            </w:r>
          </w:p>
          <w:p w14:paraId="100835D4" w14:textId="7C2A35D0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Created on Thu Oct 31 23:06:04 2019</w:t>
            </w:r>
          </w:p>
          <w:p w14:paraId="2605D152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@author: Pawan</w:t>
            </w:r>
          </w:p>
          <w:p w14:paraId="483BFF52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"""</w:t>
            </w:r>
          </w:p>
          <w:p w14:paraId="40BEC009" w14:textId="77777777" w:rsidR="00F15942" w:rsidRPr="00F15942" w:rsidRDefault="00F15942" w:rsidP="00F15942">
            <w:pPr>
              <w:rPr>
                <w:lang w:val="en-IN" w:eastAsia="en-IN"/>
              </w:rPr>
            </w:pPr>
          </w:p>
          <w:p w14:paraId="70D9EB8A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import math</w:t>
            </w:r>
          </w:p>
          <w:p w14:paraId="732DF7E7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import sys</w:t>
            </w:r>
          </w:p>
          <w:p w14:paraId="458C52FA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import </w:t>
            </w:r>
            <w:proofErr w:type="spellStart"/>
            <w:r w:rsidRPr="00F15942">
              <w:rPr>
                <w:lang w:val="en-IN" w:eastAsia="en-IN"/>
              </w:rPr>
              <w:t>os</w:t>
            </w:r>
            <w:proofErr w:type="spellEnd"/>
          </w:p>
          <w:p w14:paraId="3358169D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import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xml.etree</w:t>
            </w:r>
            <w:proofErr w:type="gramEnd"/>
            <w:r w:rsidRPr="00F15942">
              <w:rPr>
                <w:lang w:val="en-IN" w:eastAsia="en-IN"/>
              </w:rPr>
              <w:t>.ElementTree</w:t>
            </w:r>
            <w:proofErr w:type="spellEnd"/>
            <w:r w:rsidRPr="00F15942">
              <w:rPr>
                <w:lang w:val="en-IN" w:eastAsia="en-IN"/>
              </w:rPr>
              <w:t xml:space="preserve"> as ET</w:t>
            </w:r>
          </w:p>
          <w:p w14:paraId="5EEBDDF3" w14:textId="377DE82A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import csv</w:t>
            </w:r>
          </w:p>
          <w:p w14:paraId="19AEA3BF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lastRenderedPageBreak/>
              <w:t>ANNOTATIONS_FILE = "C:\\Users\\Pawan\\Documents\\ML\\annotations_train_modified2.csv"</w:t>
            </w:r>
          </w:p>
          <w:p w14:paraId="5BCCA283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CLASSES_FILE = "C:\\Users\\Pawan\\Documents\\ML\\classes_train_modified2.csv"</w:t>
            </w:r>
          </w:p>
          <w:p w14:paraId="50960A6C" w14:textId="74405FE8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DATASET_DIR="C:\\Users\\Pawan\\Documents\\ML\\TRAIN_XML_FILE"</w:t>
            </w:r>
          </w:p>
          <w:p w14:paraId="271AA7A1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>annotations = []</w:t>
            </w:r>
          </w:p>
          <w:p w14:paraId="6B97DED2" w14:textId="64AC4083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classes = </w:t>
            </w:r>
            <w:proofErr w:type="gramStart"/>
            <w:r w:rsidRPr="00F15942">
              <w:rPr>
                <w:lang w:val="en-IN" w:eastAsia="en-IN"/>
              </w:rPr>
              <w:t>set(</w:t>
            </w:r>
            <w:proofErr w:type="gramEnd"/>
            <w:r w:rsidRPr="00F15942">
              <w:rPr>
                <w:lang w:val="en-IN" w:eastAsia="en-IN"/>
              </w:rPr>
              <w:t>[])</w:t>
            </w:r>
          </w:p>
          <w:p w14:paraId="3C4C01A5" w14:textId="77777777" w:rsidR="00F15942" w:rsidRPr="00F15942" w:rsidRDefault="00F15942" w:rsidP="00F15942">
            <w:pPr>
              <w:rPr>
                <w:lang w:val="en-IN" w:eastAsia="en-IN"/>
              </w:rPr>
            </w:pPr>
          </w:p>
          <w:p w14:paraId="4AE7EB63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for </w:t>
            </w:r>
            <w:proofErr w:type="spellStart"/>
            <w:r w:rsidRPr="00F15942">
              <w:rPr>
                <w:lang w:val="en-IN" w:eastAsia="en-IN"/>
              </w:rPr>
              <w:t>xml_file</w:t>
            </w:r>
            <w:proofErr w:type="spellEnd"/>
            <w:r w:rsidRPr="00F15942">
              <w:rPr>
                <w:lang w:val="en-IN" w:eastAsia="en-IN"/>
              </w:rPr>
              <w:t xml:space="preserve"> in [f for f in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os.listdir</w:t>
            </w:r>
            <w:proofErr w:type="spellEnd"/>
            <w:proofErr w:type="gramEnd"/>
            <w:r w:rsidRPr="00F15942">
              <w:rPr>
                <w:lang w:val="en-IN" w:eastAsia="en-IN"/>
              </w:rPr>
              <w:t xml:space="preserve">(DATASET_DIR) if </w:t>
            </w:r>
            <w:proofErr w:type="spellStart"/>
            <w:r w:rsidRPr="00F15942">
              <w:rPr>
                <w:lang w:val="en-IN" w:eastAsia="en-IN"/>
              </w:rPr>
              <w:t>f.endswith</w:t>
            </w:r>
            <w:proofErr w:type="spellEnd"/>
            <w:r w:rsidRPr="00F15942">
              <w:rPr>
                <w:lang w:val="en-IN" w:eastAsia="en-IN"/>
              </w:rPr>
              <w:t>(".xml")]:</w:t>
            </w:r>
          </w:p>
          <w:p w14:paraId="3E3E03A4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tree =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ET.parse</w:t>
            </w:r>
            <w:proofErr w:type="spellEnd"/>
            <w:proofErr w:type="gramEnd"/>
            <w:r w:rsidRPr="00F15942">
              <w:rPr>
                <w:lang w:val="en-IN" w:eastAsia="en-IN"/>
              </w:rPr>
              <w:t>(</w:t>
            </w:r>
            <w:proofErr w:type="spellStart"/>
            <w:r w:rsidRPr="00F15942">
              <w:rPr>
                <w:lang w:val="en-IN" w:eastAsia="en-IN"/>
              </w:rPr>
              <w:t>os.path.join</w:t>
            </w:r>
            <w:proofErr w:type="spellEnd"/>
            <w:r w:rsidRPr="00F15942">
              <w:rPr>
                <w:lang w:val="en-IN" w:eastAsia="en-IN"/>
              </w:rPr>
              <w:t xml:space="preserve">(DATASET_DIR, </w:t>
            </w:r>
            <w:proofErr w:type="spellStart"/>
            <w:r w:rsidRPr="00F15942">
              <w:rPr>
                <w:lang w:val="en-IN" w:eastAsia="en-IN"/>
              </w:rPr>
              <w:t>xml_file</w:t>
            </w:r>
            <w:proofErr w:type="spellEnd"/>
            <w:r w:rsidRPr="00F15942">
              <w:rPr>
                <w:lang w:val="en-IN" w:eastAsia="en-IN"/>
              </w:rPr>
              <w:t>))</w:t>
            </w:r>
          </w:p>
          <w:p w14:paraId="6832A0E8" w14:textId="3F33DDE5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root =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tree.getroot</w:t>
            </w:r>
            <w:proofErr w:type="spellEnd"/>
            <w:proofErr w:type="gramEnd"/>
            <w:r w:rsidRPr="00F15942">
              <w:rPr>
                <w:lang w:val="en-IN" w:eastAsia="en-IN"/>
              </w:rPr>
              <w:t>()</w:t>
            </w:r>
          </w:p>
          <w:p w14:paraId="7953C769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</w:t>
            </w:r>
            <w:proofErr w:type="spellStart"/>
            <w:r w:rsidRPr="00F15942">
              <w:rPr>
                <w:lang w:val="en-IN" w:eastAsia="en-IN"/>
              </w:rPr>
              <w:t>file_name</w:t>
            </w:r>
            <w:proofErr w:type="spellEnd"/>
            <w:r w:rsidRPr="00F15942">
              <w:rPr>
                <w:lang w:val="en-IN" w:eastAsia="en-IN"/>
              </w:rPr>
              <w:t xml:space="preserve"> = None</w:t>
            </w:r>
          </w:p>
          <w:p w14:paraId="4A2E00CE" w14:textId="43D48125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</w:t>
            </w:r>
            <w:proofErr w:type="gramStart"/>
            <w:r w:rsidRPr="00F15942">
              <w:rPr>
                <w:lang w:val="en-IN" w:eastAsia="en-IN"/>
              </w:rPr>
              <w:t>print(</w:t>
            </w:r>
            <w:proofErr w:type="gramEnd"/>
            <w:r w:rsidRPr="00F15942">
              <w:rPr>
                <w:lang w:val="en-IN" w:eastAsia="en-IN"/>
              </w:rPr>
              <w:t xml:space="preserve">"after root################")  </w:t>
            </w:r>
          </w:p>
          <w:p w14:paraId="61E1C317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for </w:t>
            </w:r>
            <w:proofErr w:type="spellStart"/>
            <w:r w:rsidRPr="00F15942">
              <w:rPr>
                <w:lang w:val="en-IN" w:eastAsia="en-IN"/>
              </w:rPr>
              <w:t>elem</w:t>
            </w:r>
            <w:proofErr w:type="spellEnd"/>
            <w:r w:rsidRPr="00F15942">
              <w:rPr>
                <w:lang w:val="en-IN" w:eastAsia="en-IN"/>
              </w:rPr>
              <w:t xml:space="preserve"> in root:</w:t>
            </w:r>
          </w:p>
          <w:p w14:paraId="5FB4C482" w14:textId="4A6B31F2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if </w:t>
            </w:r>
            <w:proofErr w:type="spellStart"/>
            <w:r w:rsidRPr="00F15942">
              <w:rPr>
                <w:lang w:val="en-IN" w:eastAsia="en-IN"/>
              </w:rPr>
              <w:t>elem.tag</w:t>
            </w:r>
            <w:proofErr w:type="spellEnd"/>
            <w:r w:rsidRPr="00F15942">
              <w:rPr>
                <w:lang w:val="en-IN" w:eastAsia="en-IN"/>
              </w:rPr>
              <w:t xml:space="preserve"> == 'filename':      </w:t>
            </w:r>
          </w:p>
          <w:p w14:paraId="34E38B2A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fileSplit</w:t>
            </w:r>
            <w:proofErr w:type="spellEnd"/>
            <w:r w:rsidRPr="00F15942">
              <w:rPr>
                <w:lang w:val="en-IN" w:eastAsia="en-IN"/>
              </w:rPr>
              <w:t>=</w:t>
            </w:r>
            <w:proofErr w:type="spellStart"/>
            <w:r w:rsidRPr="00F15942">
              <w:rPr>
                <w:lang w:val="en-IN" w:eastAsia="en-IN"/>
              </w:rPr>
              <w:t>elem.text.split</w:t>
            </w:r>
            <w:proofErr w:type="spellEnd"/>
            <w:proofErr w:type="gramEnd"/>
            <w:r w:rsidRPr="00F15942">
              <w:rPr>
                <w:lang w:val="en-IN" w:eastAsia="en-IN"/>
              </w:rPr>
              <w:t xml:space="preserve">("/")      </w:t>
            </w:r>
          </w:p>
          <w:p w14:paraId="185E9F3B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ModifiedFileName="C:\\Users\\Pawan\\Downloads\\dataset_train_rgb\\rgb\\train"+"\\"+fileSplit[</w:t>
            </w:r>
            <w:proofErr w:type="gramStart"/>
            <w:r w:rsidRPr="00F15942">
              <w:rPr>
                <w:lang w:val="en-IN" w:eastAsia="en-IN"/>
              </w:rPr>
              <w:t>3]+</w:t>
            </w:r>
            <w:proofErr w:type="gramEnd"/>
            <w:r w:rsidRPr="00F15942">
              <w:rPr>
                <w:lang w:val="en-IN" w:eastAsia="en-IN"/>
              </w:rPr>
              <w:t xml:space="preserve">"\\"+fileSplit[4]      </w:t>
            </w:r>
          </w:p>
          <w:p w14:paraId="010F4D2A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r w:rsidRPr="00F15942">
              <w:rPr>
                <w:lang w:val="en-IN" w:eastAsia="en-IN"/>
              </w:rPr>
              <w:t>file_name</w:t>
            </w:r>
            <w:proofErr w:type="spellEnd"/>
            <w:r w:rsidRPr="00F15942">
              <w:rPr>
                <w:lang w:val="en-IN" w:eastAsia="en-IN"/>
              </w:rPr>
              <w:t xml:space="preserve"> = </w:t>
            </w:r>
            <w:proofErr w:type="spellStart"/>
            <w:r w:rsidRPr="00F15942">
              <w:rPr>
                <w:lang w:val="en-IN" w:eastAsia="en-IN"/>
              </w:rPr>
              <w:t>ModifiedFileName</w:t>
            </w:r>
            <w:proofErr w:type="spellEnd"/>
            <w:r w:rsidRPr="00F15942">
              <w:rPr>
                <w:lang w:val="en-IN" w:eastAsia="en-IN"/>
              </w:rPr>
              <w:t xml:space="preserve">      </w:t>
            </w:r>
          </w:p>
          <w:p w14:paraId="430FF69C" w14:textId="77777777" w:rsidR="00F15942" w:rsidRPr="00F15942" w:rsidRDefault="00F15942" w:rsidP="00F15942">
            <w:pPr>
              <w:rPr>
                <w:lang w:val="en-IN" w:eastAsia="en-IN"/>
              </w:rPr>
            </w:pPr>
          </w:p>
          <w:p w14:paraId="56749AE9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if </w:t>
            </w:r>
            <w:proofErr w:type="spellStart"/>
            <w:r w:rsidRPr="00F15942">
              <w:rPr>
                <w:lang w:val="en-IN" w:eastAsia="en-IN"/>
              </w:rPr>
              <w:t>elem.tag</w:t>
            </w:r>
            <w:proofErr w:type="spellEnd"/>
            <w:r w:rsidRPr="00F15942">
              <w:rPr>
                <w:lang w:val="en-IN" w:eastAsia="en-IN"/>
              </w:rPr>
              <w:t xml:space="preserve"> == 'object':</w:t>
            </w:r>
          </w:p>
          <w:p w14:paraId="5267B296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r w:rsidRPr="00F15942">
              <w:rPr>
                <w:lang w:val="en-IN" w:eastAsia="en-IN"/>
              </w:rPr>
              <w:t>obj_name</w:t>
            </w:r>
            <w:proofErr w:type="spellEnd"/>
            <w:r w:rsidRPr="00F15942">
              <w:rPr>
                <w:lang w:val="en-IN" w:eastAsia="en-IN"/>
              </w:rPr>
              <w:t xml:space="preserve"> = None</w:t>
            </w:r>
          </w:p>
          <w:p w14:paraId="6F3B0B71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 xml:space="preserve"> = []</w:t>
            </w:r>
          </w:p>
          <w:p w14:paraId="4732DDEB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for </w:t>
            </w:r>
            <w:proofErr w:type="spellStart"/>
            <w:r w:rsidRPr="00F15942">
              <w:rPr>
                <w:lang w:val="en-IN" w:eastAsia="en-IN"/>
              </w:rPr>
              <w:t>subelem</w:t>
            </w:r>
            <w:proofErr w:type="spellEnd"/>
            <w:r w:rsidRPr="00F15942">
              <w:rPr>
                <w:lang w:val="en-IN" w:eastAsia="en-IN"/>
              </w:rPr>
              <w:t xml:space="preserve"> in </w:t>
            </w:r>
            <w:proofErr w:type="spellStart"/>
            <w:r w:rsidRPr="00F15942">
              <w:rPr>
                <w:lang w:val="en-IN" w:eastAsia="en-IN"/>
              </w:rPr>
              <w:t>elem</w:t>
            </w:r>
            <w:proofErr w:type="spellEnd"/>
            <w:r w:rsidRPr="00F15942">
              <w:rPr>
                <w:lang w:val="en-IN" w:eastAsia="en-IN"/>
              </w:rPr>
              <w:t>:</w:t>
            </w:r>
          </w:p>
          <w:p w14:paraId="0578618F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if </w:t>
            </w:r>
            <w:proofErr w:type="spellStart"/>
            <w:r w:rsidRPr="00F15942">
              <w:rPr>
                <w:lang w:val="en-IN" w:eastAsia="en-IN"/>
              </w:rPr>
              <w:t>subelem.tag</w:t>
            </w:r>
            <w:proofErr w:type="spellEnd"/>
            <w:r w:rsidRPr="00F15942">
              <w:rPr>
                <w:lang w:val="en-IN" w:eastAsia="en-IN"/>
              </w:rPr>
              <w:t xml:space="preserve"> == 'name':</w:t>
            </w:r>
          </w:p>
          <w:p w14:paraId="76434E9D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</w:t>
            </w:r>
            <w:proofErr w:type="spellStart"/>
            <w:r w:rsidRPr="00F15942">
              <w:rPr>
                <w:lang w:val="en-IN" w:eastAsia="en-IN"/>
              </w:rPr>
              <w:t>obj_name</w:t>
            </w:r>
            <w:proofErr w:type="spellEnd"/>
            <w:r w:rsidRPr="00F15942">
              <w:rPr>
                <w:lang w:val="en-IN" w:eastAsia="en-IN"/>
              </w:rPr>
              <w:t xml:space="preserve"> = </w:t>
            </w:r>
            <w:proofErr w:type="spellStart"/>
            <w:r w:rsidRPr="00F15942">
              <w:rPr>
                <w:lang w:val="en-IN" w:eastAsia="en-IN"/>
              </w:rPr>
              <w:t>subelem.text</w:t>
            </w:r>
            <w:proofErr w:type="spellEnd"/>
          </w:p>
          <w:p w14:paraId="0F2BC890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if </w:t>
            </w:r>
            <w:proofErr w:type="spellStart"/>
            <w:r w:rsidRPr="00F15942">
              <w:rPr>
                <w:lang w:val="en-IN" w:eastAsia="en-IN"/>
              </w:rPr>
              <w:t>subelem.tag</w:t>
            </w:r>
            <w:proofErr w:type="spellEnd"/>
            <w:r w:rsidRPr="00F15942">
              <w:rPr>
                <w:lang w:val="en-IN" w:eastAsia="en-IN"/>
              </w:rPr>
              <w:t xml:space="preserve"> == '</w:t>
            </w:r>
            <w:proofErr w:type="spellStart"/>
            <w:r w:rsidRPr="00F15942">
              <w:rPr>
                <w:lang w:val="en-IN" w:eastAsia="en-IN"/>
              </w:rPr>
              <w:t>bndbox</w:t>
            </w:r>
            <w:proofErr w:type="spellEnd"/>
            <w:r w:rsidRPr="00F15942">
              <w:rPr>
                <w:lang w:val="en-IN" w:eastAsia="en-IN"/>
              </w:rPr>
              <w:t>':</w:t>
            </w:r>
          </w:p>
          <w:p w14:paraId="1DB9E29A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for </w:t>
            </w:r>
            <w:proofErr w:type="spellStart"/>
            <w:r w:rsidRPr="00F15942">
              <w:rPr>
                <w:lang w:val="en-IN" w:eastAsia="en-IN"/>
              </w:rPr>
              <w:t>subsubelem</w:t>
            </w:r>
            <w:proofErr w:type="spellEnd"/>
            <w:r w:rsidRPr="00F15942">
              <w:rPr>
                <w:lang w:val="en-IN" w:eastAsia="en-IN"/>
              </w:rPr>
              <w:t xml:space="preserve"> in subelem:           </w:t>
            </w:r>
          </w:p>
          <w:p w14:paraId="7F3700D0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</w:t>
            </w:r>
          </w:p>
          <w:p w14:paraId="7C2727B7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 if((str(</w:t>
            </w:r>
            <w:proofErr w:type="spellStart"/>
            <w:r w:rsidRPr="00F15942">
              <w:rPr>
                <w:lang w:val="en-IN" w:eastAsia="en-IN"/>
              </w:rPr>
              <w:t>subsubelem</w:t>
            </w:r>
            <w:proofErr w:type="spellEnd"/>
            <w:r w:rsidRPr="00F15942">
              <w:rPr>
                <w:lang w:val="en-IN" w:eastAsia="en-IN"/>
              </w:rPr>
              <w:t>)</w:t>
            </w:r>
            <w:proofErr w:type="gramStart"/>
            <w:r w:rsidRPr="00F15942">
              <w:rPr>
                <w:lang w:val="en-IN" w:eastAsia="en-IN"/>
              </w:rPr>
              <w:t>).find</w:t>
            </w:r>
            <w:proofErr w:type="gramEnd"/>
            <w:r w:rsidRPr="00F15942">
              <w:rPr>
                <w:lang w:val="en-IN" w:eastAsia="en-IN"/>
              </w:rPr>
              <w:t xml:space="preserve">('min')&gt;0):                  </w:t>
            </w:r>
          </w:p>
          <w:p w14:paraId="052B96F0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 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coords.append</w:t>
            </w:r>
            <w:proofErr w:type="spellEnd"/>
            <w:proofErr w:type="gramEnd"/>
            <w:r w:rsidRPr="00F15942">
              <w:rPr>
                <w:lang w:val="en-IN" w:eastAsia="en-IN"/>
              </w:rPr>
              <w:t>(</w:t>
            </w:r>
            <w:proofErr w:type="spellStart"/>
            <w:r w:rsidRPr="00F15942">
              <w:rPr>
                <w:lang w:val="en-IN" w:eastAsia="en-IN"/>
              </w:rPr>
              <w:t>math.floor</w:t>
            </w:r>
            <w:proofErr w:type="spellEnd"/>
            <w:r w:rsidRPr="00F15942">
              <w:rPr>
                <w:lang w:val="en-IN" w:eastAsia="en-IN"/>
              </w:rPr>
              <w:t>(float(</w:t>
            </w:r>
            <w:proofErr w:type="spellStart"/>
            <w:r w:rsidRPr="00F15942">
              <w:rPr>
                <w:lang w:val="en-IN" w:eastAsia="en-IN"/>
              </w:rPr>
              <w:t>subsubelem.text</w:t>
            </w:r>
            <w:proofErr w:type="spellEnd"/>
            <w:r w:rsidRPr="00F15942">
              <w:rPr>
                <w:lang w:val="en-IN" w:eastAsia="en-IN"/>
              </w:rPr>
              <w:t xml:space="preserve">)))            </w:t>
            </w:r>
          </w:p>
          <w:p w14:paraId="744A279D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lastRenderedPageBreak/>
              <w:t xml:space="preserve">            else:             </w:t>
            </w:r>
          </w:p>
          <w:p w14:paraId="5BDE953D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coords.append</w:t>
            </w:r>
            <w:proofErr w:type="spellEnd"/>
            <w:proofErr w:type="gramEnd"/>
            <w:r w:rsidRPr="00F15942">
              <w:rPr>
                <w:lang w:val="en-IN" w:eastAsia="en-IN"/>
              </w:rPr>
              <w:t>(</w:t>
            </w:r>
            <w:proofErr w:type="spellStart"/>
            <w:r w:rsidRPr="00F15942">
              <w:rPr>
                <w:lang w:val="en-IN" w:eastAsia="en-IN"/>
              </w:rPr>
              <w:t>math.ceil</w:t>
            </w:r>
            <w:proofErr w:type="spellEnd"/>
            <w:r w:rsidRPr="00F15942">
              <w:rPr>
                <w:lang w:val="en-IN" w:eastAsia="en-IN"/>
              </w:rPr>
              <w:t>(float(</w:t>
            </w:r>
            <w:proofErr w:type="spellStart"/>
            <w:r w:rsidRPr="00F15942">
              <w:rPr>
                <w:lang w:val="en-IN" w:eastAsia="en-IN"/>
              </w:rPr>
              <w:t>subsubelem.text</w:t>
            </w:r>
            <w:proofErr w:type="spellEnd"/>
            <w:r w:rsidRPr="00F15942">
              <w:rPr>
                <w:lang w:val="en-IN" w:eastAsia="en-IN"/>
              </w:rPr>
              <w:t xml:space="preserve">)))            </w:t>
            </w:r>
          </w:p>
          <w:p w14:paraId="051031E3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</w:p>
          <w:p w14:paraId="59567415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gramStart"/>
            <w:r w:rsidRPr="00F15942">
              <w:rPr>
                <w:lang w:val="en-IN" w:eastAsia="en-IN"/>
              </w:rPr>
              <w:t xml:space="preserve">if 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proofErr w:type="gramEnd"/>
            <w:r w:rsidRPr="00F15942">
              <w:rPr>
                <w:lang w:val="en-IN" w:eastAsia="en-IN"/>
              </w:rPr>
              <w:t>[0]&gt;=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 xml:space="preserve">[2] or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 xml:space="preserve">[1] &gt;=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>[3] :</w:t>
            </w:r>
          </w:p>
          <w:p w14:paraId="64B02052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   continue </w:t>
            </w:r>
          </w:p>
          <w:p w14:paraId="53D4C9B2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</w:t>
            </w:r>
          </w:p>
          <w:p w14:paraId="254A9EB0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if  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>[</w:t>
            </w:r>
            <w:proofErr w:type="gramStart"/>
            <w:r w:rsidRPr="00F15942">
              <w:rPr>
                <w:lang w:val="en-IN" w:eastAsia="en-IN"/>
              </w:rPr>
              <w:t>2]&lt;</w:t>
            </w:r>
            <w:proofErr w:type="gramEnd"/>
            <w:r w:rsidRPr="00F15942">
              <w:rPr>
                <w:lang w:val="en-IN" w:eastAsia="en-IN"/>
              </w:rPr>
              <w:t>=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 xml:space="preserve">[0] or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>[3]&lt;=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>[1]  :</w:t>
            </w:r>
          </w:p>
          <w:p w14:paraId="3AB6846E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        continue      </w:t>
            </w:r>
          </w:p>
          <w:p w14:paraId="0703362C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</w:p>
          <w:p w14:paraId="2141F108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item = [</w:t>
            </w:r>
            <w:proofErr w:type="spellStart"/>
            <w:r w:rsidRPr="00F15942">
              <w:rPr>
                <w:lang w:val="en-IN" w:eastAsia="en-IN"/>
              </w:rPr>
              <w:t>file_name</w:t>
            </w:r>
            <w:proofErr w:type="spellEnd"/>
            <w:r w:rsidRPr="00F15942">
              <w:rPr>
                <w:lang w:val="en-IN" w:eastAsia="en-IN"/>
              </w:rPr>
              <w:t xml:space="preserve">] + </w:t>
            </w:r>
            <w:proofErr w:type="spellStart"/>
            <w:r w:rsidRPr="00F15942">
              <w:rPr>
                <w:lang w:val="en-IN" w:eastAsia="en-IN"/>
              </w:rPr>
              <w:t>coords</w:t>
            </w:r>
            <w:proofErr w:type="spellEnd"/>
            <w:r w:rsidRPr="00F15942">
              <w:rPr>
                <w:lang w:val="en-IN" w:eastAsia="en-IN"/>
              </w:rPr>
              <w:t xml:space="preserve"> + [</w:t>
            </w:r>
            <w:proofErr w:type="spellStart"/>
            <w:r w:rsidRPr="00F15942">
              <w:rPr>
                <w:lang w:val="en-IN" w:eastAsia="en-IN"/>
              </w:rPr>
              <w:t>obj_name</w:t>
            </w:r>
            <w:proofErr w:type="spellEnd"/>
            <w:r w:rsidRPr="00F15942">
              <w:rPr>
                <w:lang w:val="en-IN" w:eastAsia="en-IN"/>
              </w:rPr>
              <w:t xml:space="preserve">]      </w:t>
            </w:r>
          </w:p>
          <w:p w14:paraId="79C87879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annotations.append</w:t>
            </w:r>
            <w:proofErr w:type="spellEnd"/>
            <w:proofErr w:type="gramEnd"/>
            <w:r w:rsidRPr="00F15942">
              <w:rPr>
                <w:lang w:val="en-IN" w:eastAsia="en-IN"/>
              </w:rPr>
              <w:t>(item)</w:t>
            </w:r>
          </w:p>
          <w:p w14:paraId="1AC2BF7B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r w:rsidRPr="00F15942">
              <w:rPr>
                <w:lang w:val="en-IN" w:eastAsia="en-IN"/>
              </w:rPr>
              <w:t>classes.add</w:t>
            </w:r>
            <w:proofErr w:type="spellEnd"/>
            <w:r w:rsidRPr="00F15942">
              <w:rPr>
                <w:lang w:val="en-IN" w:eastAsia="en-IN"/>
              </w:rPr>
              <w:t>(</w:t>
            </w:r>
            <w:proofErr w:type="spellStart"/>
            <w:r w:rsidRPr="00F15942">
              <w:rPr>
                <w:lang w:val="en-IN" w:eastAsia="en-IN"/>
              </w:rPr>
              <w:t>obj_name</w:t>
            </w:r>
            <w:proofErr w:type="spellEnd"/>
            <w:r w:rsidRPr="00F15942">
              <w:rPr>
                <w:lang w:val="en-IN" w:eastAsia="en-IN"/>
              </w:rPr>
              <w:t>)</w:t>
            </w:r>
          </w:p>
          <w:p w14:paraId="3C389F89" w14:textId="77777777" w:rsidR="00F15942" w:rsidRPr="00F15942" w:rsidRDefault="00F15942" w:rsidP="00F15942">
            <w:pPr>
              <w:rPr>
                <w:lang w:val="en-IN" w:eastAsia="en-IN"/>
              </w:rPr>
            </w:pPr>
          </w:p>
          <w:p w14:paraId="634D1A0B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with </w:t>
            </w:r>
            <w:proofErr w:type="gramStart"/>
            <w:r w:rsidRPr="00F15942">
              <w:rPr>
                <w:lang w:val="en-IN" w:eastAsia="en-IN"/>
              </w:rPr>
              <w:t>open(</w:t>
            </w:r>
            <w:proofErr w:type="gramEnd"/>
            <w:r w:rsidRPr="00F15942">
              <w:rPr>
                <w:lang w:val="en-IN" w:eastAsia="en-IN"/>
              </w:rPr>
              <w:t>ANNOTATIONS_FILE, 'w') as f:</w:t>
            </w:r>
          </w:p>
          <w:p w14:paraId="1FECF895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writer =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csv.writer</w:t>
            </w:r>
            <w:proofErr w:type="spellEnd"/>
            <w:proofErr w:type="gramEnd"/>
            <w:r w:rsidRPr="00F15942">
              <w:rPr>
                <w:lang w:val="en-IN" w:eastAsia="en-IN"/>
              </w:rPr>
              <w:t>(f)</w:t>
            </w:r>
          </w:p>
          <w:p w14:paraId="610924C6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writer.writerows</w:t>
            </w:r>
            <w:proofErr w:type="spellEnd"/>
            <w:proofErr w:type="gramEnd"/>
            <w:r w:rsidRPr="00F15942">
              <w:rPr>
                <w:lang w:val="en-IN" w:eastAsia="en-IN"/>
              </w:rPr>
              <w:t>(annotations)</w:t>
            </w:r>
          </w:p>
          <w:p w14:paraId="36D4A60F" w14:textId="77777777" w:rsidR="00F15942" w:rsidRPr="00F15942" w:rsidRDefault="00F15942" w:rsidP="00F15942">
            <w:pPr>
              <w:rPr>
                <w:lang w:val="en-IN" w:eastAsia="en-IN"/>
              </w:rPr>
            </w:pPr>
          </w:p>
          <w:p w14:paraId="16F35708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with </w:t>
            </w:r>
            <w:proofErr w:type="gramStart"/>
            <w:r w:rsidRPr="00F15942">
              <w:rPr>
                <w:lang w:val="en-IN" w:eastAsia="en-IN"/>
              </w:rPr>
              <w:t>open(</w:t>
            </w:r>
            <w:proofErr w:type="gramEnd"/>
            <w:r w:rsidRPr="00F15942">
              <w:rPr>
                <w:lang w:val="en-IN" w:eastAsia="en-IN"/>
              </w:rPr>
              <w:t>CLASSES_FILE, 'w') as f:</w:t>
            </w:r>
          </w:p>
          <w:p w14:paraId="105E8F9F" w14:textId="77777777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for </w:t>
            </w:r>
            <w:proofErr w:type="spellStart"/>
            <w:r w:rsidRPr="00F15942">
              <w:rPr>
                <w:lang w:val="en-IN" w:eastAsia="en-IN"/>
              </w:rPr>
              <w:t>i</w:t>
            </w:r>
            <w:proofErr w:type="spellEnd"/>
            <w:r w:rsidRPr="00F15942">
              <w:rPr>
                <w:lang w:val="en-IN" w:eastAsia="en-IN"/>
              </w:rPr>
              <w:t>, line in enumerate(classes):</w:t>
            </w:r>
          </w:p>
          <w:p w14:paraId="00FFAA72" w14:textId="16B885B4" w:rsidR="00F15942" w:rsidRPr="00F15942" w:rsidRDefault="00F15942" w:rsidP="00F15942">
            <w:pPr>
              <w:rPr>
                <w:lang w:val="en-IN" w:eastAsia="en-IN"/>
              </w:rPr>
            </w:pPr>
            <w:r w:rsidRPr="00F15942">
              <w:rPr>
                <w:lang w:val="en-IN" w:eastAsia="en-IN"/>
              </w:rPr>
              <w:t xml:space="preserve">      </w:t>
            </w:r>
            <w:proofErr w:type="spellStart"/>
            <w:proofErr w:type="gramStart"/>
            <w:r w:rsidRPr="00F15942">
              <w:rPr>
                <w:lang w:val="en-IN" w:eastAsia="en-IN"/>
              </w:rPr>
              <w:t>f.write</w:t>
            </w:r>
            <w:proofErr w:type="spellEnd"/>
            <w:proofErr w:type="gramEnd"/>
            <w:r w:rsidRPr="00F15942">
              <w:rPr>
                <w:lang w:val="en-IN" w:eastAsia="en-IN"/>
              </w:rPr>
              <w:t>('{},{}\</w:t>
            </w:r>
            <w:proofErr w:type="spellStart"/>
            <w:r w:rsidRPr="00F15942">
              <w:rPr>
                <w:lang w:val="en-IN" w:eastAsia="en-IN"/>
              </w:rPr>
              <w:t>n'.format</w:t>
            </w:r>
            <w:proofErr w:type="spellEnd"/>
            <w:r w:rsidRPr="00F15942">
              <w:rPr>
                <w:lang w:val="en-IN" w:eastAsia="en-IN"/>
              </w:rPr>
              <w:t>(</w:t>
            </w:r>
            <w:proofErr w:type="spellStart"/>
            <w:r w:rsidRPr="00F15942">
              <w:rPr>
                <w:lang w:val="en-IN" w:eastAsia="en-IN"/>
              </w:rPr>
              <w:t>line,i</w:t>
            </w:r>
            <w:proofErr w:type="spellEnd"/>
            <w:r w:rsidRPr="00F15942">
              <w:rPr>
                <w:lang w:val="en-IN" w:eastAsia="en-IN"/>
              </w:rPr>
              <w:t>))</w:t>
            </w:r>
          </w:p>
        </w:tc>
      </w:tr>
    </w:tbl>
    <w:p w14:paraId="176D0937" w14:textId="0BBA312E" w:rsidR="00F15942" w:rsidRPr="00F15942" w:rsidRDefault="00F15942" w:rsidP="00F15942">
      <w:pPr>
        <w:jc w:val="both"/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lastRenderedPageBreak/>
        <w:t xml:space="preserve">          </w:t>
      </w:r>
    </w:p>
    <w:p w14:paraId="4B78AA55" w14:textId="77777777" w:rsidR="00C928DF" w:rsidRPr="00C928DF" w:rsidRDefault="00C928DF" w:rsidP="00C928DF"/>
    <w:p w14:paraId="6F2B62D5" w14:textId="77777777" w:rsidR="00B10900" w:rsidRDefault="00B10900" w:rsidP="00B10900"/>
    <w:p w14:paraId="6E7B6B0E" w14:textId="47420F19" w:rsidR="000F0D71" w:rsidRDefault="006F5B4C" w:rsidP="000F0D71">
      <w:pPr>
        <w:pStyle w:val="Heading1"/>
        <w:tabs>
          <w:tab w:val="right" w:pos="9360"/>
        </w:tabs>
      </w:pPr>
      <w:bookmarkStart w:id="7" w:name="_Toc24721394"/>
      <w:r>
        <w:t>Anchors parameters</w:t>
      </w:r>
      <w:bookmarkEnd w:id="7"/>
    </w:p>
    <w:p w14:paraId="4550D0C3" w14:textId="77777777" w:rsidR="00FD33A6" w:rsidRPr="00FD33A6" w:rsidRDefault="00FD33A6" w:rsidP="00FD33A6">
      <w:pPr>
        <w:pStyle w:val="ListParagraph"/>
        <w:numPr>
          <w:ilvl w:val="0"/>
          <w:numId w:val="42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FD33A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Anchor parameters are used to decide how anchor boxes will be generated for the model.</w:t>
      </w:r>
    </w:p>
    <w:p w14:paraId="4C49FA8A" w14:textId="4865AC32" w:rsidR="00FD33A6" w:rsidRPr="00FD33A6" w:rsidRDefault="00FD33A6" w:rsidP="00FD33A6">
      <w:pPr>
        <w:pStyle w:val="ListParagraph"/>
        <w:numPr>
          <w:ilvl w:val="0"/>
          <w:numId w:val="42"/>
        </w:numPr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</w:pPr>
      <w:r w:rsidRPr="00FD33A6">
        <w:rPr>
          <w:rFonts w:ascii="Georgia" w:eastAsia="Times New Roman" w:hAnsi="Georgia" w:cs="Times New Roman"/>
          <w:spacing w:val="-1"/>
          <w:sz w:val="28"/>
          <w:szCs w:val="28"/>
          <w:lang w:val="en-IN" w:eastAsia="en-IN"/>
        </w:rPr>
        <w:t>As we're dealing mostly small boxes with can be highly elongated, we'll change ratios and scales to fit our needs.</w:t>
      </w:r>
    </w:p>
    <w:tbl>
      <w:tblPr>
        <w:tblpPr w:leftFromText="180" w:rightFromText="180" w:vertAnchor="text" w:horzAnchor="margin" w:tblpY="-479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23"/>
      </w:tblGrid>
      <w:tr w:rsidR="00FD33A6" w14:paraId="7C444EDA" w14:textId="77777777" w:rsidTr="00FD33A6">
        <w:trPr>
          <w:trHeight w:val="348"/>
        </w:trPr>
        <w:tc>
          <w:tcPr>
            <w:tcW w:w="10523" w:type="dxa"/>
            <w:tcBorders>
              <w:bottom w:val="single" w:sz="4" w:space="0" w:color="auto"/>
            </w:tcBorders>
          </w:tcPr>
          <w:p w14:paraId="5287339B" w14:textId="77777777" w:rsidR="00FD33A6" w:rsidRDefault="00FD33A6" w:rsidP="00FD33A6">
            <w:r>
              <w:lastRenderedPageBreak/>
              <w:t>with open('config.</w:t>
            </w:r>
            <w:proofErr w:type="spellStart"/>
            <w:r>
              <w:t>ini</w:t>
            </w:r>
            <w:proofErr w:type="spellEnd"/>
            <w:r>
              <w:t xml:space="preserve">','w') as f:    </w:t>
            </w:r>
            <w:proofErr w:type="spellStart"/>
            <w:proofErr w:type="gramStart"/>
            <w:r>
              <w:t>f.write</w:t>
            </w:r>
            <w:proofErr w:type="spellEnd"/>
            <w:proofErr w:type="gramEnd"/>
            <w:r>
              <w:t>('[</w:t>
            </w:r>
            <w:proofErr w:type="spellStart"/>
            <w:r>
              <w:t>anchor_parameters</w:t>
            </w:r>
            <w:proofErr w:type="spellEnd"/>
            <w:r>
              <w:t>]\</w:t>
            </w:r>
            <w:proofErr w:type="spellStart"/>
            <w:r>
              <w:t>nsizes</w:t>
            </w:r>
            <w:proofErr w:type="spellEnd"/>
            <w:r>
              <w:t xml:space="preserve">   = 16 32 64 128 256 512\</w:t>
            </w:r>
            <w:proofErr w:type="spellStart"/>
            <w:r>
              <w:t>nstrides</w:t>
            </w:r>
            <w:proofErr w:type="spellEnd"/>
            <w:r>
              <w:t xml:space="preserve"> = 8 16 32 64 128\</w:t>
            </w:r>
            <w:proofErr w:type="spellStart"/>
            <w:r>
              <w:t>nratios</w:t>
            </w:r>
            <w:proofErr w:type="spellEnd"/>
            <w:r>
              <w:t xml:space="preserve">  = 0.001 0.1 0.442 0.476 0.5 1.0 2.102 2.26 3 4\</w:t>
            </w:r>
            <w:proofErr w:type="spellStart"/>
            <w:r>
              <w:t>nscales</w:t>
            </w:r>
            <w:proofErr w:type="spellEnd"/>
            <w:r>
              <w:t xml:space="preserve">  =0.1 0.2 0.3 0.4 0.498 0.506 0.625 0.639 1 1.2 1.6 1.8\n')</w:t>
            </w:r>
          </w:p>
          <w:p w14:paraId="27D39D3F" w14:textId="77777777" w:rsidR="00FD33A6" w:rsidRDefault="00FD33A6" w:rsidP="00FD33A6"/>
        </w:tc>
      </w:tr>
    </w:tbl>
    <w:p w14:paraId="1F22CE86" w14:textId="6CFAFFD4" w:rsidR="006F5B4C" w:rsidRDefault="006F5B4C" w:rsidP="006F5B4C"/>
    <w:p w14:paraId="74355AE1" w14:textId="77777777" w:rsidR="00FD33A6" w:rsidRDefault="00FD33A6" w:rsidP="006F5B4C"/>
    <w:p w14:paraId="15DF6BCE" w14:textId="0C716177" w:rsidR="00A16911" w:rsidRDefault="00FD33A6" w:rsidP="004C27B5">
      <w:pPr>
        <w:pStyle w:val="Heading1"/>
        <w:tabs>
          <w:tab w:val="right" w:pos="9360"/>
        </w:tabs>
      </w:pPr>
      <w:bookmarkStart w:id="8" w:name="_Toc24721395"/>
      <w:r w:rsidRPr="00FD33A6">
        <w:t>Some Hyperparameters</w:t>
      </w:r>
      <w:bookmarkEnd w:id="8"/>
    </w:p>
    <w:p w14:paraId="0637326F" w14:textId="7BA0D3C1" w:rsidR="00FD33A6" w:rsidRPr="00363D85" w:rsidRDefault="00FD33A6" w:rsidP="00363D85">
      <w:pPr>
        <w:pStyle w:val="ListParagraph"/>
        <w:numPr>
          <w:ilvl w:val="0"/>
          <w:numId w:val="43"/>
        </w:num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363D8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We will rescale our images to 672x672 for better precision</w:t>
      </w:r>
    </w:p>
    <w:p w14:paraId="63E896E9" w14:textId="77777777" w:rsidR="00FD33A6" w:rsidRPr="00FD33A6" w:rsidRDefault="00FD33A6" w:rsidP="00FD33A6"/>
    <w:tbl>
      <w:tblPr>
        <w:tblW w:w="104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16"/>
      </w:tblGrid>
      <w:tr w:rsidR="00FD33A6" w14:paraId="301E1828" w14:textId="77777777" w:rsidTr="00FD33A6">
        <w:trPr>
          <w:trHeight w:val="1128"/>
        </w:trPr>
        <w:tc>
          <w:tcPr>
            <w:tcW w:w="10416" w:type="dxa"/>
          </w:tcPr>
          <w:p w14:paraId="3CA89BC4" w14:textId="77777777" w:rsidR="00FD33A6" w:rsidRDefault="00FD33A6" w:rsidP="00FD33A6">
            <w:pPr>
              <w:tabs>
                <w:tab w:val="left" w:pos="996"/>
              </w:tabs>
            </w:pPr>
            <w:r>
              <w:t>b = backbone('resnet50')</w:t>
            </w:r>
          </w:p>
          <w:p w14:paraId="2B6C85A5" w14:textId="77777777" w:rsidR="00FD33A6" w:rsidRDefault="00FD33A6" w:rsidP="00FD33A6">
            <w:pPr>
              <w:tabs>
                <w:tab w:val="left" w:pos="996"/>
              </w:tabs>
            </w:pPr>
          </w:p>
          <w:p w14:paraId="7D4FE3CE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class </w:t>
            </w:r>
            <w:proofErr w:type="spellStart"/>
            <w:r>
              <w:t>args</w:t>
            </w:r>
            <w:proofErr w:type="spellEnd"/>
            <w:r>
              <w:t>:</w:t>
            </w:r>
          </w:p>
          <w:p w14:paraId="7CE34002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batch_size</w:t>
            </w:r>
            <w:proofErr w:type="spellEnd"/>
            <w:r>
              <w:t xml:space="preserve"> =2</w:t>
            </w:r>
          </w:p>
          <w:p w14:paraId="351B756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#64</w:t>
            </w:r>
          </w:p>
          <w:p w14:paraId="7973C0D0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config = </w:t>
            </w:r>
            <w:proofErr w:type="spellStart"/>
            <w:r>
              <w:t>read_config_file</w:t>
            </w:r>
            <w:proofErr w:type="spellEnd"/>
            <w:r>
              <w:t>('config1111.ini')</w:t>
            </w:r>
          </w:p>
          <w:p w14:paraId="68B8E7F1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#config=True</w:t>
            </w:r>
          </w:p>
          <w:p w14:paraId="18A6F679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random_transform</w:t>
            </w:r>
            <w:proofErr w:type="spellEnd"/>
            <w:r>
              <w:t xml:space="preserve"> = True # Image augmentation</w:t>
            </w:r>
          </w:p>
          <w:p w14:paraId="584A455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annotations = "C:\\Users\\Pawan\\Documents\\ML\\annotations_train_modified2.csv"</w:t>
            </w:r>
          </w:p>
          <w:p w14:paraId="3452FC1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val_annotations</w:t>
            </w:r>
            <w:proofErr w:type="spellEnd"/>
            <w:r>
              <w:t xml:space="preserve"> = "C:\\Users\\Pawan\\Documents\\ML\\annotations_test_modified2.csv"</w:t>
            </w:r>
          </w:p>
          <w:p w14:paraId="6E9DBDE4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no_resize</w:t>
            </w:r>
            <w:proofErr w:type="spellEnd"/>
            <w:r>
              <w:t>=False</w:t>
            </w:r>
          </w:p>
          <w:p w14:paraId="348AD53B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classes = "C:\\Users\\Pawan\\Documents\\ML\\classes_train_modified2.csv"</w:t>
            </w:r>
          </w:p>
          <w:p w14:paraId="4D230695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image_min_side</w:t>
            </w:r>
            <w:proofErr w:type="spellEnd"/>
            <w:r>
              <w:t xml:space="preserve"> = 672</w:t>
            </w:r>
          </w:p>
          <w:p w14:paraId="53C06D4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image_max_side</w:t>
            </w:r>
            <w:proofErr w:type="spellEnd"/>
            <w:r>
              <w:t xml:space="preserve"> = 672</w:t>
            </w:r>
          </w:p>
          <w:p w14:paraId="182D0CE5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dataset_type</w:t>
            </w:r>
            <w:proofErr w:type="spellEnd"/>
            <w:r>
              <w:t xml:space="preserve"> = 'csv'</w:t>
            </w:r>
          </w:p>
          <w:p w14:paraId="1354675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tensorboard_dir</w:t>
            </w:r>
            <w:proofErr w:type="spellEnd"/>
            <w:r>
              <w:t xml:space="preserve"> = 'C:\\Users\\Pawan\\Documents\\</w:t>
            </w:r>
            <w:proofErr w:type="spellStart"/>
            <w:r>
              <w:t>Tensorboard</w:t>
            </w:r>
            <w:proofErr w:type="spellEnd"/>
            <w:r>
              <w:t>'</w:t>
            </w:r>
          </w:p>
          <w:p w14:paraId="280D2649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evaluation = True</w:t>
            </w:r>
          </w:p>
          <w:p w14:paraId="1B828268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snapshots = True</w:t>
            </w:r>
          </w:p>
          <w:p w14:paraId="78D198FC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snapshot_path</w:t>
            </w:r>
            <w:proofErr w:type="spellEnd"/>
            <w:r>
              <w:t xml:space="preserve"> = "C:\\Users\\Pawan\\Documents\\ML\\snapshots12"</w:t>
            </w:r>
          </w:p>
          <w:p w14:paraId="1BE6E725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backbone = 'resnet50'</w:t>
            </w:r>
          </w:p>
          <w:p w14:paraId="043E49FE" w14:textId="77777777" w:rsidR="00FD33A6" w:rsidRDefault="00FD33A6" w:rsidP="00FD33A6">
            <w:pPr>
              <w:tabs>
                <w:tab w:val="left" w:pos="996"/>
              </w:tabs>
            </w:pPr>
            <w:r>
              <w:lastRenderedPageBreak/>
              <w:t xml:space="preserve">    #epochs = 70</w:t>
            </w:r>
          </w:p>
          <w:p w14:paraId="64A936B1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epochs = 70</w:t>
            </w:r>
          </w:p>
          <w:p w14:paraId="4AA3FE97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steps = 10755//(</w:t>
            </w:r>
            <w:proofErr w:type="spellStart"/>
            <w:r>
              <w:t>batch_size</w:t>
            </w:r>
            <w:proofErr w:type="spellEnd"/>
            <w:r>
              <w:t>)</w:t>
            </w:r>
          </w:p>
          <w:p w14:paraId="106ABBFA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weighted_average</w:t>
            </w:r>
            <w:proofErr w:type="spellEnd"/>
            <w:r>
              <w:t xml:space="preserve"> = True</w:t>
            </w:r>
          </w:p>
          <w:p w14:paraId="69BA267B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  <w:proofErr w:type="spellStart"/>
            <w:r>
              <w:t>gpu</w:t>
            </w:r>
            <w:proofErr w:type="spellEnd"/>
            <w:r>
              <w:t xml:space="preserve">=0  </w:t>
            </w:r>
          </w:p>
          <w:p w14:paraId="25633386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resize=True</w:t>
            </w:r>
          </w:p>
          <w:p w14:paraId="69BC524D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</w:p>
          <w:p w14:paraId="78AE3DC5" w14:textId="77777777" w:rsidR="00FD33A6" w:rsidRDefault="00FD33A6" w:rsidP="00FD33A6">
            <w:pPr>
              <w:tabs>
                <w:tab w:val="left" w:pos="996"/>
              </w:tabs>
            </w:pPr>
            <w:r>
              <w:t xml:space="preserve">    </w:t>
            </w:r>
          </w:p>
          <w:p w14:paraId="730C0B65" w14:textId="4F849AB0" w:rsidR="00FD33A6" w:rsidRDefault="00FD33A6" w:rsidP="00FD33A6">
            <w:pPr>
              <w:tabs>
                <w:tab w:val="left" w:pos="996"/>
              </w:tabs>
            </w:pPr>
            <w:proofErr w:type="spellStart"/>
            <w:r>
              <w:t>train_</w:t>
            </w:r>
            <w:proofErr w:type="gramStart"/>
            <w:r>
              <w:t>gen,valid</w:t>
            </w:r>
            <w:proofErr w:type="gramEnd"/>
            <w:r>
              <w:t>_gen</w:t>
            </w:r>
            <w:proofErr w:type="spellEnd"/>
            <w:r>
              <w:t xml:space="preserve"> = </w:t>
            </w:r>
            <w:proofErr w:type="spellStart"/>
            <w:r>
              <w:t>create_generators</w:t>
            </w:r>
            <w:proofErr w:type="spellEnd"/>
            <w:r>
              <w:t>(</w:t>
            </w:r>
            <w:proofErr w:type="spellStart"/>
            <w:r>
              <w:t>args,b.preprocess_image</w:t>
            </w:r>
            <w:proofErr w:type="spellEnd"/>
            <w:r>
              <w:t>)</w:t>
            </w:r>
            <w:r>
              <w:tab/>
            </w:r>
          </w:p>
        </w:tc>
      </w:tr>
    </w:tbl>
    <w:p w14:paraId="3014492E" w14:textId="06999DA0" w:rsidR="003E71EA" w:rsidRDefault="003E71EA" w:rsidP="003E71EA">
      <w:pPr>
        <w:pStyle w:val="Heading1"/>
      </w:pPr>
      <w:bookmarkStart w:id="9" w:name="_Toc24721396"/>
      <w:r w:rsidRPr="003E71EA">
        <w:lastRenderedPageBreak/>
        <w:t>Image Augmentation</w:t>
      </w:r>
      <w:bookmarkEnd w:id="9"/>
    </w:p>
    <w:p w14:paraId="5DFA337C" w14:textId="7F9B3C94" w:rsidR="003E71EA" w:rsidRPr="00363D85" w:rsidRDefault="003E71EA" w:rsidP="00363D85">
      <w:pPr>
        <w:pStyle w:val="ListParagraph"/>
        <w:numPr>
          <w:ilvl w:val="0"/>
          <w:numId w:val="44"/>
        </w:num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363D85">
        <w:rPr>
          <w:rFonts w:ascii="Georgia" w:hAnsi="Georgia" w:cs="Helvetica"/>
          <w:color w:val="000000"/>
          <w:sz w:val="28"/>
          <w:szCs w:val="28"/>
          <w:shd w:val="clear" w:color="auto" w:fill="FFFFFF"/>
        </w:rPr>
        <w:t>In addition to augmentations already done by keras-retinanet </w:t>
      </w:r>
      <w:hyperlink r:id="rId19" w:anchor="L227" w:history="1">
        <w:r w:rsidRPr="00363D85">
          <w:rPr>
            <w:rStyle w:val="Hyperlink"/>
            <w:rFonts w:ascii="Georgia" w:hAnsi="Georgia" w:cs="Helvetica"/>
            <w:color w:val="0088CC"/>
            <w:sz w:val="28"/>
            <w:szCs w:val="28"/>
            <w:shd w:val="clear" w:color="auto" w:fill="FFFFFF"/>
          </w:rPr>
          <w:t>here</w:t>
        </w:r>
      </w:hyperlink>
      <w:r w:rsidRPr="00363D85">
        <w:rPr>
          <w:rFonts w:ascii="Georgia" w:hAnsi="Georgia" w:cs="Helvetica"/>
          <w:color w:val="000000"/>
          <w:sz w:val="28"/>
          <w:szCs w:val="28"/>
          <w:shd w:val="clear" w:color="auto" w:fill="FFFFFF"/>
        </w:rPr>
        <w:t> , we'll use a package called imgaug to further augment</w:t>
      </w:r>
      <w:r w:rsidRPr="00363D85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 xml:space="preserve"> the data.</w:t>
      </w:r>
    </w:p>
    <w:tbl>
      <w:tblPr>
        <w:tblW w:w="1052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21"/>
      </w:tblGrid>
      <w:tr w:rsidR="00D90E9B" w14:paraId="3E7E7A82" w14:textId="77777777" w:rsidTr="00363D85">
        <w:trPr>
          <w:trHeight w:val="1692"/>
        </w:trPr>
        <w:tc>
          <w:tcPr>
            <w:tcW w:w="10521" w:type="dxa"/>
          </w:tcPr>
          <w:p w14:paraId="4DDC732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sometimes = lambda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aug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iaa.Sometimes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(0.5,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aug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1D39681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# Define our sequence of augmentation steps that will be applied to every image.</w:t>
            </w:r>
          </w:p>
          <w:p w14:paraId="3E5C2A67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seq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iaa.Sequential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</w:p>
          <w:p w14:paraId="70D393A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[</w:t>
            </w:r>
          </w:p>
          <w:p w14:paraId="7FD4262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#</w:t>
            </w:r>
          </w:p>
          <w:p w14:paraId="08C8F19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# Execute 1 to 9 of the following (less important) augmenters per</w:t>
            </w:r>
          </w:p>
          <w:p w14:paraId="1FE95A6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# image. Don't execute all of them, as that would often be way too</w:t>
            </w:r>
          </w:p>
          <w:p w14:paraId="563E7A8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# strong.</w:t>
            </w:r>
          </w:p>
          <w:p w14:paraId="35F0A8E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#</w:t>
            </w:r>
          </w:p>
          <w:p w14:paraId="6C8D51E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iaa.SomeOf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((1, 9),</w:t>
            </w:r>
          </w:p>
          <w:p w14:paraId="048CFC6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[</w:t>
            </w:r>
          </w:p>
          <w:p w14:paraId="2FBB559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40CEF30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Blur each image with varying strength using</w:t>
            </w:r>
          </w:p>
          <w:p w14:paraId="5E4DE201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gaussian blur (sigma between 0 and .5),</w:t>
            </w:r>
          </w:p>
          <w:p w14:paraId="6CE41C5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average/uniform blur (kernel size 1x1)</w:t>
            </w:r>
          </w:p>
          <w:p w14:paraId="06216AD1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median blur (kernel size 1x1).</w:t>
            </w:r>
          </w:p>
          <w:p w14:paraId="4B0B829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iaa.OneOf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([</w:t>
            </w:r>
          </w:p>
          <w:p w14:paraId="139E545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iaa.GaussianBlur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((0,0.5)),</w:t>
            </w:r>
          </w:p>
          <w:p w14:paraId="3C176EB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iaa.AverageBlur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(k=(1)),</w:t>
            </w:r>
          </w:p>
          <w:p w14:paraId="6A004BA2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iaa.MedianBlur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(k=(1)),</w:t>
            </w:r>
          </w:p>
          <w:p w14:paraId="2862732C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]),</w:t>
            </w:r>
          </w:p>
          <w:p w14:paraId="63E9395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0549E76C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Sharpen each image, overlay the result with the original</w:t>
            </w:r>
          </w:p>
          <w:p w14:paraId="7F3FD6C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image using an alpha between 0 (no sharpening) and 1</w:t>
            </w:r>
          </w:p>
          <w:p w14:paraId="4F1F612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(full sharpening effect).</w:t>
            </w:r>
          </w:p>
          <w:p w14:paraId="01DE7B9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iaa.Sharpen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(alpha=(0, 0.25), lightness=(0.75, 1.5)),</w:t>
            </w:r>
          </w:p>
          <w:p w14:paraId="4F39388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613BAFD3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Add gaussian noise to some images.</w:t>
            </w:r>
          </w:p>
          <w:p w14:paraId="49D51562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In 50% of these cases, the noise is randomly sampled per</w:t>
            </w:r>
          </w:p>
          <w:p w14:paraId="0EA22161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channel and pixel.</w:t>
            </w:r>
          </w:p>
          <w:p w14:paraId="7CE7325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In the other 50% of all cases it is sampled once per</w:t>
            </w:r>
          </w:p>
          <w:p w14:paraId="4C843FD3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pixel (i.e. brightness change).</w:t>
            </w:r>
          </w:p>
          <w:p w14:paraId="08916F47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iaa.AdditiveGaussianNoise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</w:p>
          <w:p w14:paraId="4E66A04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loc=0, scale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=(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0.0, 0.01*255),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=0.5</w:t>
            </w:r>
          </w:p>
          <w:p w14:paraId="52209BF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),</w:t>
            </w:r>
          </w:p>
          <w:p w14:paraId="480B2A97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6F6DCBF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Either drop randomly 1 to 10% of all pixels (i.e. set</w:t>
            </w:r>
          </w:p>
          <w:p w14:paraId="62372FF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them to black) or drop them on an image with 2-5% percent</w:t>
            </w:r>
          </w:p>
          <w:p w14:paraId="7A37807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of the original size, leading to large dropped</w:t>
            </w:r>
          </w:p>
          <w:p w14:paraId="3E48A42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rectangles.</w:t>
            </w:r>
          </w:p>
          <w:p w14:paraId="03CF6D3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iaa.OneOf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([</w:t>
            </w:r>
          </w:p>
          <w:p w14:paraId="479E0ED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iaa.Dropout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((0.01, 0.1),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=0.5),</w:t>
            </w:r>
          </w:p>
          <w:p w14:paraId="15ACB7A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iaa.CoarseDropout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</w:p>
          <w:p w14:paraId="1E0E888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    (0.03, 0.15),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size_percent</w:t>
            </w:r>
            <w:proofErr w:type="spellEnd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=(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0.02, 0.05),</w:t>
            </w:r>
          </w:p>
          <w:p w14:paraId="2E98EE2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=0.2</w:t>
            </w:r>
          </w:p>
          <w:p w14:paraId="3BF5F83C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    ),</w:t>
            </w:r>
          </w:p>
          <w:p w14:paraId="6640DF0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                    ]),</w:t>
            </w:r>
          </w:p>
          <w:p w14:paraId="61B7EE98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6849372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Add a value of -5 to 5 to each pixel.</w:t>
            </w:r>
          </w:p>
          <w:p w14:paraId="5BD4B4C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iaa.Add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((-5, 5),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=0.5),</w:t>
            </w:r>
          </w:p>
          <w:p w14:paraId="0A27C3DC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32917DA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Change brightness of images (85-115% of original value).</w:t>
            </w:r>
          </w:p>
          <w:p w14:paraId="128F3CE1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iaa.Multiply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((0.85, 1.15),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=0.5),</w:t>
            </w:r>
          </w:p>
          <w:p w14:paraId="1C1F2DD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732EBAD1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Improve or worsen the contrast of images.</w:t>
            </w:r>
          </w:p>
          <w:p w14:paraId="62C1CDB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iaa.ContrastNormalization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((0.75, 1.25),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per_channel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=0.5),</w:t>
            </w:r>
          </w:p>
          <w:p w14:paraId="3FFE1E5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12DE5A7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Convert each image to grayscale and then overlay the</w:t>
            </w:r>
          </w:p>
          <w:p w14:paraId="7741CB9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result with the original with random alpha. I.e. remove</w:t>
            </w:r>
          </w:p>
          <w:p w14:paraId="322D495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colors with varying strengths.</w:t>
            </w:r>
          </w:p>
          <w:p w14:paraId="0E623E88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iaa.Grayscale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(alpha=(0.0, 0.25)),</w:t>
            </w:r>
          </w:p>
          <w:p w14:paraId="6A05B14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776F1B1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# In some images distort local areas with varying strength.</w:t>
            </w:r>
          </w:p>
          <w:p w14:paraId="7C6FAFA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    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sometimes(</w:t>
            </w:r>
            <w:proofErr w:type="spellStart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iaa.PiecewiseAffine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(scale=(0.001, 0.01)))</w:t>
            </w:r>
          </w:p>
          <w:p w14:paraId="63B17EA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        ],</w:t>
            </w:r>
          </w:p>
          <w:p w14:paraId="2B543A9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# do all of the above augmentations in random order</w:t>
            </w:r>
          </w:p>
          <w:p w14:paraId="5959552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random_order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=True</w:t>
            </w:r>
          </w:p>
          <w:p w14:paraId="5323A063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)</w:t>
            </w:r>
          </w:p>
          <w:p w14:paraId="18CCE829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],</w:t>
            </w:r>
          </w:p>
          <w:p w14:paraId="07F3197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# do all of the above augmentations in random order</w:t>
            </w:r>
          </w:p>
          <w:p w14:paraId="14253A1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random_order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=True</w:t>
            </w:r>
          </w:p>
          <w:p w14:paraId="73320C8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621742CD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316A8F4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#######################################################################################</w:t>
            </w:r>
          </w:p>
          <w:p w14:paraId="6008A58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14:paraId="46C4535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def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augment_train_gen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gen,visualize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=False):</w:t>
            </w:r>
          </w:p>
          <w:p w14:paraId="74BD0145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'''</w:t>
            </w:r>
          </w:p>
          <w:p w14:paraId="11E6B2C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Creates a generator using another generator with applied image augmentation.</w:t>
            </w:r>
          </w:p>
          <w:p w14:paraId="5A650F6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</w:p>
          <w:p w14:paraId="720CA21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: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keras-retinanet generator object.</w:t>
            </w:r>
          </w:p>
          <w:p w14:paraId="69B3CEC8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visualize  :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Boolean; False will convert bounding boxes to their anchor box targets for the model.</w:t>
            </w:r>
          </w:p>
          <w:p w14:paraId="3210BAE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'''</w:t>
            </w:r>
          </w:p>
          <w:p w14:paraId="46E001F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[]</w:t>
            </w:r>
          </w:p>
          <w:p w14:paraId="1AB95CB2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boxes = []</w:t>
            </w:r>
          </w:p>
          <w:p w14:paraId="5425CFF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targets = []</w:t>
            </w:r>
          </w:p>
          <w:p w14:paraId="49A7EC27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size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gen.size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()</w:t>
            </w:r>
          </w:p>
          <w:p w14:paraId="4A1B819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idx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0</w:t>
            </w:r>
          </w:p>
          <w:p w14:paraId="1C4652A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while True:</w:t>
            </w:r>
          </w:p>
          <w:p w14:paraId="50DD5BE8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while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len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) &lt;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args.batch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_size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:</w:t>
            </w:r>
          </w:p>
          <w:p w14:paraId="571BB68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image      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gen.load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_image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idx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% size)</w:t>
            </w:r>
          </w:p>
          <w:p w14:paraId="5D377FA3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annotations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gen.load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_annotations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idx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% size)</w:t>
            </w:r>
          </w:p>
          <w:p w14:paraId="35287B7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image,annotations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train_gen.random_transform_group_entry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image,annotations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6D144EC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imgs.append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(image)            </w:t>
            </w:r>
          </w:p>
          <w:p w14:paraId="3F1E1E8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boxes.append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(annotations['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bboxes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'])</w:t>
            </w:r>
          </w:p>
          <w:p w14:paraId="0184ECFF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targets.append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(annotations)</w:t>
            </w:r>
          </w:p>
          <w:p w14:paraId="6384939A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idx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+= 1</w:t>
            </w:r>
          </w:p>
          <w:p w14:paraId="701F782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if visualize:</w:t>
            </w:r>
          </w:p>
          <w:p w14:paraId="0251431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seq.augment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_images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02888C6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np.array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4B7DF46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boxes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np.array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(boxes)</w:t>
            </w:r>
          </w:p>
          <w:p w14:paraId="3A14EBE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yield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imgs,boxes</w:t>
            </w:r>
            <w:proofErr w:type="spellEnd"/>
            <w:proofErr w:type="gramEnd"/>
          </w:p>
          <w:p w14:paraId="4FA9BCE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else:</w:t>
            </w:r>
          </w:p>
          <w:p w14:paraId="3DBFC8AC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seq.augment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_images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01824C86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imgs,targets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train_gen.preprocess_group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imgs,targets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7EBE629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gen.compute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_inputs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68D8C6EB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targets =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train_</w:t>
            </w:r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gen.compute</w:t>
            </w:r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_targets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imgs,targets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5F541430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np.array</w:t>
            </w:r>
            <w:proofErr w:type="spellEnd"/>
            <w:proofErr w:type="gram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37976814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    yield </w:t>
            </w:r>
            <w:proofErr w:type="spellStart"/>
            <w:proofErr w:type="gram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imgs,targets</w:t>
            </w:r>
            <w:proofErr w:type="spellEnd"/>
            <w:proofErr w:type="gramEnd"/>
          </w:p>
          <w:p w14:paraId="46809DA8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proofErr w:type="spellStart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imgs</w:t>
            </w:r>
            <w:proofErr w:type="spellEnd"/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[]</w:t>
            </w:r>
          </w:p>
          <w:p w14:paraId="4F2D206E" w14:textId="77777777" w:rsidR="00363D85" w:rsidRPr="00363D85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boxes = []</w:t>
            </w:r>
          </w:p>
          <w:p w14:paraId="4AEB4337" w14:textId="1141F31B" w:rsidR="00D90E9B" w:rsidRDefault="00363D85" w:rsidP="00363D85">
            <w:pP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363D85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       targets = []</w:t>
            </w:r>
          </w:p>
        </w:tc>
      </w:tr>
    </w:tbl>
    <w:p w14:paraId="016FE9F0" w14:textId="3D6E4C84" w:rsidR="003E71EA" w:rsidRDefault="003E71EA" w:rsidP="003E71EA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B7A43DD" w14:textId="2603B5CE" w:rsidR="003E71EA" w:rsidRDefault="004823ED" w:rsidP="004823ED">
      <w:pPr>
        <w:pStyle w:val="Heading1"/>
      </w:pPr>
      <w:bookmarkStart w:id="10" w:name="_Toc24721397"/>
      <w:r w:rsidRPr="004823ED">
        <w:t>Visualize augmentations</w:t>
      </w:r>
      <w:bookmarkEnd w:id="10"/>
    </w:p>
    <w:tbl>
      <w:tblPr>
        <w:tblW w:w="10392" w:type="dxa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92"/>
      </w:tblGrid>
      <w:tr w:rsidR="004823ED" w14:paraId="479278E4" w14:textId="77777777" w:rsidTr="004823ED">
        <w:trPr>
          <w:trHeight w:val="420"/>
        </w:trPr>
        <w:tc>
          <w:tcPr>
            <w:tcW w:w="10392" w:type="dxa"/>
          </w:tcPr>
          <w:p w14:paraId="64646EF5" w14:textId="77777777" w:rsidR="004823ED" w:rsidRDefault="004823ED" w:rsidP="004823ED">
            <w:proofErr w:type="spellStart"/>
            <w:r>
              <w:t>i</w:t>
            </w:r>
            <w:proofErr w:type="spellEnd"/>
            <w:r>
              <w:t xml:space="preserve"> = 0</w:t>
            </w:r>
          </w:p>
          <w:p w14:paraId="7C0192C1" w14:textId="77777777" w:rsidR="004823ED" w:rsidRDefault="004823ED" w:rsidP="004823ED"/>
          <w:p w14:paraId="6367E993" w14:textId="77777777" w:rsidR="004823ED" w:rsidRDefault="004823ED" w:rsidP="004823ED">
            <w:r>
              <w:t xml:space="preserve">for </w:t>
            </w:r>
            <w:proofErr w:type="spellStart"/>
            <w:proofErr w:type="gramStart"/>
            <w:r>
              <w:t>imgs,boxes</w:t>
            </w:r>
            <w:proofErr w:type="spellEnd"/>
            <w:proofErr w:type="gramEnd"/>
            <w:r>
              <w:t xml:space="preserve"> in </w:t>
            </w:r>
            <w:proofErr w:type="spellStart"/>
            <w:r>
              <w:t>augment_train_gen</w:t>
            </w:r>
            <w:proofErr w:type="spellEnd"/>
            <w:r>
              <w:t>(</w:t>
            </w:r>
            <w:proofErr w:type="spellStart"/>
            <w:r>
              <w:t>train_gen,visualize</w:t>
            </w:r>
            <w:proofErr w:type="spellEnd"/>
            <w:r>
              <w:t>=True):</w:t>
            </w:r>
          </w:p>
          <w:p w14:paraId="2478A929" w14:textId="77777777" w:rsidR="004823ED" w:rsidRDefault="004823ED" w:rsidP="004823ED">
            <w:r>
              <w:t xml:space="preserve">    if </w:t>
            </w:r>
            <w:proofErr w:type="spellStart"/>
            <w:r>
              <w:t>i</w:t>
            </w:r>
            <w:proofErr w:type="spellEnd"/>
            <w:r>
              <w:t xml:space="preserve"> &gt; </w:t>
            </w:r>
            <w:proofErr w:type="spellStart"/>
            <w:r>
              <w:t>skip_batches</w:t>
            </w:r>
            <w:proofErr w:type="spellEnd"/>
            <w:r>
              <w:t>:</w:t>
            </w:r>
          </w:p>
          <w:p w14:paraId="43FE4DEE" w14:textId="77777777" w:rsidR="004823ED" w:rsidRDefault="004823ED" w:rsidP="004823ED">
            <w:r>
              <w:t xml:space="preserve">        fig=</w:t>
            </w:r>
            <w:proofErr w:type="spellStart"/>
            <w:proofErr w:type="gramStart"/>
            <w:r>
              <w:t>plt.figure</w:t>
            </w:r>
            <w:proofErr w:type="spellEnd"/>
            <w:proofErr w:type="gramEnd"/>
            <w:r>
              <w:t>(</w:t>
            </w:r>
            <w:proofErr w:type="spellStart"/>
            <w:r>
              <w:t>figsize</w:t>
            </w:r>
            <w:proofErr w:type="spellEnd"/>
            <w:r>
              <w:t>=(24,96))</w:t>
            </w:r>
          </w:p>
          <w:p w14:paraId="0E007A9B" w14:textId="77777777" w:rsidR="004823ED" w:rsidRDefault="004823ED" w:rsidP="004823ED">
            <w:r>
              <w:t xml:space="preserve">        columns = 2</w:t>
            </w:r>
          </w:p>
          <w:p w14:paraId="436C494D" w14:textId="77777777" w:rsidR="004823ED" w:rsidRDefault="004823ED" w:rsidP="004823ED">
            <w:r>
              <w:t xml:space="preserve">        rows = 8</w:t>
            </w:r>
          </w:p>
          <w:p w14:paraId="2C44E345" w14:textId="77777777" w:rsidR="004823ED" w:rsidRDefault="004823ED" w:rsidP="004823ED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1, columns*rows + 1):</w:t>
            </w:r>
          </w:p>
          <w:p w14:paraId="69CF8ECD" w14:textId="77777777" w:rsidR="004823ED" w:rsidRDefault="004823ED" w:rsidP="004823ED">
            <w:r>
              <w:t xml:space="preserve">            </w:t>
            </w:r>
            <w:proofErr w:type="spellStart"/>
            <w:r>
              <w:t>draw_boxes</w:t>
            </w:r>
            <w:proofErr w:type="spellEnd"/>
            <w:r>
              <w:t>(</w:t>
            </w:r>
            <w:proofErr w:type="spellStart"/>
            <w:r>
              <w:t>imgs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 boxes[</w:t>
            </w:r>
            <w:proofErr w:type="spellStart"/>
            <w:r>
              <w:t>i</w:t>
            </w:r>
            <w:proofErr w:type="spellEnd"/>
            <w:r>
              <w:t>], (0, 255, 0), thickness=1)</w:t>
            </w:r>
          </w:p>
          <w:p w14:paraId="5AA64C47" w14:textId="77777777" w:rsidR="004823ED" w:rsidRDefault="004823ED" w:rsidP="004823ED">
            <w:r>
              <w:t xml:space="preserve">            </w:t>
            </w:r>
            <w:proofErr w:type="spellStart"/>
            <w:r>
              <w:t>fig.add_</w:t>
            </w:r>
            <w:proofErr w:type="gramStart"/>
            <w:r>
              <w:t>subplot</w:t>
            </w:r>
            <w:proofErr w:type="spellEnd"/>
            <w:r>
              <w:t>(</w:t>
            </w:r>
            <w:proofErr w:type="gramEnd"/>
            <w:r>
              <w:t xml:space="preserve">rows, columns, 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38C918A9" w14:textId="77777777" w:rsidR="004823ED" w:rsidRDefault="004823ED" w:rsidP="004823ED">
            <w:r>
              <w:t xml:space="preserve">            </w:t>
            </w:r>
            <w:proofErr w:type="spellStart"/>
            <w:proofErr w:type="gramStart"/>
            <w:r>
              <w:t>plt.imshow</w:t>
            </w:r>
            <w:proofErr w:type="spellEnd"/>
            <w:proofErr w:type="gramEnd"/>
            <w:r>
              <w:t>(cv2.cvtColor(</w:t>
            </w:r>
            <w:proofErr w:type="spellStart"/>
            <w:r>
              <w:t>imgs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],cv2.COLOR_BGR2RGB))</w:t>
            </w:r>
          </w:p>
          <w:p w14:paraId="15C3CF35" w14:textId="77777777" w:rsidR="004823ED" w:rsidRDefault="004823ED" w:rsidP="004823ED">
            <w:r>
              <w:t xml:space="preserve">        </w:t>
            </w: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  <w:p w14:paraId="13F0E67E" w14:textId="77777777" w:rsidR="004823ED" w:rsidRDefault="004823ED" w:rsidP="004823ED">
            <w:r>
              <w:t xml:space="preserve">        </w:t>
            </w:r>
          </w:p>
          <w:p w14:paraId="1BC73921" w14:textId="77777777" w:rsidR="004823ED" w:rsidRDefault="004823ED" w:rsidP="004823ED">
            <w:r>
              <w:t xml:space="preserve">    else:</w:t>
            </w:r>
          </w:p>
          <w:p w14:paraId="083DD7F5" w14:textId="44E77A29" w:rsidR="004823ED" w:rsidRDefault="004823ED" w:rsidP="004823ED">
            <w:r>
              <w:t xml:space="preserve">        </w:t>
            </w:r>
            <w:proofErr w:type="spellStart"/>
            <w:r>
              <w:t>i</w:t>
            </w:r>
            <w:proofErr w:type="spellEnd"/>
            <w:r>
              <w:t xml:space="preserve"> += 1    </w:t>
            </w:r>
          </w:p>
        </w:tc>
      </w:tr>
    </w:tbl>
    <w:p w14:paraId="302C81AD" w14:textId="36779647" w:rsidR="004337BB" w:rsidRDefault="004337BB" w:rsidP="003E71EA"/>
    <w:p w14:paraId="24CCDFC3" w14:textId="494E01C2" w:rsidR="004337BB" w:rsidRDefault="004337BB" w:rsidP="004337BB">
      <w:pPr>
        <w:pStyle w:val="Heading1"/>
      </w:pPr>
      <w:bookmarkStart w:id="11" w:name="_Toc24721398"/>
      <w:r w:rsidRPr="004337BB">
        <w:t>More Hyperparameters</w:t>
      </w:r>
      <w:bookmarkEnd w:id="11"/>
    </w:p>
    <w:p w14:paraId="508D4C38" w14:textId="145C5D08" w:rsidR="004337BB" w:rsidRPr="00BE1306" w:rsidRDefault="00EA0188" w:rsidP="00BE1306">
      <w:pPr>
        <w:pStyle w:val="ListParagraph"/>
        <w:numPr>
          <w:ilvl w:val="0"/>
          <w:numId w:val="46"/>
        </w:numPr>
        <w:rPr>
          <w:rFonts w:ascii="Georgia" w:hAnsi="Georgia" w:cs="Helvetica"/>
          <w:color w:val="000000"/>
          <w:sz w:val="28"/>
          <w:szCs w:val="28"/>
          <w:shd w:val="clear" w:color="auto" w:fill="FFFFFF"/>
        </w:rPr>
      </w:pPr>
      <w:r w:rsidRPr="00BE1306">
        <w:rPr>
          <w:rFonts w:ascii="Georgia" w:hAnsi="Georgia" w:cs="Helvetica"/>
          <w:color w:val="000000"/>
          <w:sz w:val="28"/>
          <w:szCs w:val="28"/>
          <w:shd w:val="clear" w:color="auto" w:fill="FFFFFF"/>
        </w:rPr>
        <w:t>we'll use learning rate of 0.001 and freeze weights for the backbone</w:t>
      </w:r>
    </w:p>
    <w:tbl>
      <w:tblPr>
        <w:tblpPr w:leftFromText="180" w:rightFromText="180" w:vertAnchor="text" w:tblpX="-23" w:tblpY="229"/>
        <w:tblW w:w="10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8"/>
      </w:tblGrid>
      <w:tr w:rsidR="00A50AB6" w14:paraId="096DFE48" w14:textId="77777777" w:rsidTr="00A50AB6">
        <w:trPr>
          <w:trHeight w:val="1128"/>
        </w:trPr>
        <w:tc>
          <w:tcPr>
            <w:tcW w:w="10428" w:type="dxa"/>
          </w:tcPr>
          <w:p w14:paraId="07406AB5" w14:textId="77777777" w:rsidR="00BE1306" w:rsidRPr="00BE1306" w:rsidRDefault="00BE1306" w:rsidP="00BE1306">
            <w:r w:rsidRPr="00BE1306">
              <w:lastRenderedPageBreak/>
              <w:t xml:space="preserve">model, </w:t>
            </w:r>
            <w:proofErr w:type="spellStart"/>
            <w:r w:rsidRPr="00BE1306">
              <w:t>training_model</w:t>
            </w:r>
            <w:proofErr w:type="spellEnd"/>
            <w:r w:rsidRPr="00BE1306">
              <w:t xml:space="preserve">, </w:t>
            </w:r>
            <w:proofErr w:type="spellStart"/>
            <w:r w:rsidRPr="00BE1306">
              <w:t>prediction_model</w:t>
            </w:r>
            <w:proofErr w:type="spellEnd"/>
            <w:r w:rsidRPr="00BE1306">
              <w:t xml:space="preserve"> = </w:t>
            </w:r>
            <w:proofErr w:type="spellStart"/>
            <w:r w:rsidRPr="00BE1306">
              <w:t>create_</w:t>
            </w:r>
            <w:proofErr w:type="gramStart"/>
            <w:r w:rsidRPr="00BE1306">
              <w:t>models</w:t>
            </w:r>
            <w:proofErr w:type="spellEnd"/>
            <w:r w:rsidRPr="00BE1306">
              <w:t>(</w:t>
            </w:r>
            <w:proofErr w:type="gramEnd"/>
          </w:p>
          <w:p w14:paraId="4D4A67E3" w14:textId="77777777" w:rsidR="00BE1306" w:rsidRPr="00BE1306" w:rsidRDefault="00BE1306" w:rsidP="00BE1306">
            <w:r w:rsidRPr="00BE1306">
              <w:t xml:space="preserve">            </w:t>
            </w:r>
            <w:proofErr w:type="spellStart"/>
            <w:r w:rsidRPr="00BE1306">
              <w:t>backbone_retinanet</w:t>
            </w:r>
            <w:proofErr w:type="spellEnd"/>
            <w:r w:rsidRPr="00BE1306">
              <w:t>=</w:t>
            </w:r>
            <w:proofErr w:type="spellStart"/>
            <w:proofErr w:type="gramStart"/>
            <w:r w:rsidRPr="00BE1306">
              <w:t>b.retinanet</w:t>
            </w:r>
            <w:proofErr w:type="spellEnd"/>
            <w:proofErr w:type="gramEnd"/>
            <w:r w:rsidRPr="00BE1306">
              <w:t>,</w:t>
            </w:r>
          </w:p>
          <w:p w14:paraId="3A8049E7" w14:textId="77777777" w:rsidR="00BE1306" w:rsidRPr="00BE1306" w:rsidRDefault="00BE1306" w:rsidP="00BE1306">
            <w:r w:rsidRPr="00BE1306">
              <w:t xml:space="preserve">            </w:t>
            </w:r>
            <w:proofErr w:type="spellStart"/>
            <w:r w:rsidRPr="00BE1306">
              <w:t>num_classes</w:t>
            </w:r>
            <w:proofErr w:type="spellEnd"/>
            <w:r w:rsidRPr="00BE1306">
              <w:t>=</w:t>
            </w:r>
            <w:proofErr w:type="spellStart"/>
            <w:r w:rsidRPr="00BE1306">
              <w:t>train_gen.num_</w:t>
            </w:r>
            <w:proofErr w:type="gramStart"/>
            <w:r w:rsidRPr="00BE1306">
              <w:t>classes</w:t>
            </w:r>
            <w:proofErr w:type="spellEnd"/>
            <w:r w:rsidRPr="00BE1306">
              <w:t>(</w:t>
            </w:r>
            <w:proofErr w:type="gramEnd"/>
            <w:r w:rsidRPr="00BE1306">
              <w:t>),</w:t>
            </w:r>
          </w:p>
          <w:p w14:paraId="66A005F9" w14:textId="77777777" w:rsidR="00BE1306" w:rsidRPr="00BE1306" w:rsidRDefault="00BE1306" w:rsidP="00BE1306">
            <w:r w:rsidRPr="00BE1306">
              <w:t xml:space="preserve">            weights=None,</w:t>
            </w:r>
          </w:p>
          <w:p w14:paraId="2412003E" w14:textId="77777777" w:rsidR="00BE1306" w:rsidRPr="00BE1306" w:rsidRDefault="00BE1306" w:rsidP="00BE1306">
            <w:r w:rsidRPr="00BE1306">
              <w:t xml:space="preserve">            </w:t>
            </w:r>
            <w:proofErr w:type="spellStart"/>
            <w:r w:rsidRPr="00BE1306">
              <w:t>multi_gpu</w:t>
            </w:r>
            <w:proofErr w:type="spellEnd"/>
            <w:r w:rsidRPr="00BE1306">
              <w:t>=True,</w:t>
            </w:r>
          </w:p>
          <w:p w14:paraId="61A01BBE" w14:textId="77777777" w:rsidR="00BE1306" w:rsidRPr="00BE1306" w:rsidRDefault="00BE1306" w:rsidP="00BE1306">
            <w:r w:rsidRPr="00BE1306">
              <w:t xml:space="preserve">            </w:t>
            </w:r>
            <w:proofErr w:type="spellStart"/>
            <w:r w:rsidRPr="00BE1306">
              <w:t>freeze_backbone</w:t>
            </w:r>
            <w:proofErr w:type="spellEnd"/>
            <w:r w:rsidRPr="00BE1306">
              <w:t>=True,</w:t>
            </w:r>
          </w:p>
          <w:p w14:paraId="56554454" w14:textId="77777777" w:rsidR="00BE1306" w:rsidRPr="00BE1306" w:rsidRDefault="00BE1306" w:rsidP="00BE1306">
            <w:r w:rsidRPr="00BE1306">
              <w:t xml:space="preserve">            </w:t>
            </w:r>
            <w:proofErr w:type="spellStart"/>
            <w:r w:rsidRPr="00BE1306">
              <w:t>lr</w:t>
            </w:r>
            <w:proofErr w:type="spellEnd"/>
            <w:r w:rsidRPr="00BE1306">
              <w:t>=1e-3,</w:t>
            </w:r>
          </w:p>
          <w:p w14:paraId="202B3178" w14:textId="77777777" w:rsidR="00BE1306" w:rsidRPr="00BE1306" w:rsidRDefault="00BE1306" w:rsidP="00BE1306">
            <w:r w:rsidRPr="00BE1306">
              <w:t xml:space="preserve">            config=</w:t>
            </w:r>
            <w:proofErr w:type="spellStart"/>
            <w:r w:rsidRPr="00BE1306">
              <w:t>args.config</w:t>
            </w:r>
            <w:proofErr w:type="spellEnd"/>
          </w:p>
          <w:p w14:paraId="5E2D42F1" w14:textId="227C67E9" w:rsidR="00BE1306" w:rsidRDefault="00BE1306" w:rsidP="00BE1306">
            <w:pPr>
              <w:rPr>
                <w:rFonts w:ascii="Georgia" w:hAnsi="Georgia" w:cs="Helvetica"/>
                <w:color w:val="000000"/>
                <w:sz w:val="28"/>
                <w:szCs w:val="28"/>
                <w:shd w:val="clear" w:color="auto" w:fill="FFFFFF"/>
              </w:rPr>
            </w:pPr>
            <w:r w:rsidRPr="00BE1306">
              <w:t xml:space="preserve">        )</w:t>
            </w:r>
          </w:p>
        </w:tc>
      </w:tr>
    </w:tbl>
    <w:p w14:paraId="3669C15E" w14:textId="50D93511" w:rsidR="00A50AB6" w:rsidRDefault="00A50AB6" w:rsidP="00A50AB6">
      <w:pPr>
        <w:rPr>
          <w:rFonts w:ascii="Georgia" w:hAnsi="Georgia" w:cs="Helvetica"/>
          <w:color w:val="000000"/>
          <w:sz w:val="28"/>
          <w:szCs w:val="28"/>
          <w:shd w:val="clear" w:color="auto" w:fill="FFFFFF"/>
        </w:rPr>
      </w:pPr>
    </w:p>
    <w:p w14:paraId="37D5BCD2" w14:textId="1DB9907E" w:rsidR="00BE1306" w:rsidRDefault="00BE1306" w:rsidP="00A50AB6">
      <w:pPr>
        <w:rPr>
          <w:rFonts w:ascii="Georgia" w:hAnsi="Georgia" w:cs="Helvetica"/>
          <w:color w:val="000000"/>
          <w:sz w:val="28"/>
          <w:szCs w:val="28"/>
          <w:shd w:val="clear" w:color="auto" w:fill="FFFFFF"/>
        </w:rPr>
      </w:pPr>
    </w:p>
    <w:p w14:paraId="72E90132" w14:textId="697A8A1F" w:rsidR="00BE1306" w:rsidRDefault="00BE1306" w:rsidP="00BE1306">
      <w:pPr>
        <w:pStyle w:val="Heading1"/>
        <w:rPr>
          <w:shd w:val="clear" w:color="auto" w:fill="FFFFFF"/>
        </w:rPr>
      </w:pPr>
      <w:bookmarkStart w:id="12" w:name="_Toc24721399"/>
      <w:r>
        <w:rPr>
          <w:shd w:val="clear" w:color="auto" w:fill="FFFFFF"/>
        </w:rPr>
        <w:t>Callbacks</w:t>
      </w:r>
      <w:bookmarkEnd w:id="12"/>
    </w:p>
    <w:tbl>
      <w:tblPr>
        <w:tblW w:w="10320" w:type="dxa"/>
        <w:tblInd w:w="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20"/>
      </w:tblGrid>
      <w:tr w:rsidR="00BE1306" w14:paraId="6965C620" w14:textId="77777777" w:rsidTr="00BE1306">
        <w:trPr>
          <w:trHeight w:val="1584"/>
        </w:trPr>
        <w:tc>
          <w:tcPr>
            <w:tcW w:w="10320" w:type="dxa"/>
          </w:tcPr>
          <w:p w14:paraId="4892794A" w14:textId="77777777" w:rsidR="00BE1306" w:rsidRDefault="00BE1306" w:rsidP="00BE1306">
            <w:r>
              <w:t xml:space="preserve">callbacks = </w:t>
            </w:r>
            <w:proofErr w:type="spellStart"/>
            <w:r>
              <w:t>create_</w:t>
            </w:r>
            <w:proofErr w:type="gramStart"/>
            <w:r>
              <w:t>callbacks</w:t>
            </w:r>
            <w:proofErr w:type="spellEnd"/>
            <w:r>
              <w:t>(</w:t>
            </w:r>
            <w:proofErr w:type="gramEnd"/>
          </w:p>
          <w:p w14:paraId="3643F528" w14:textId="77777777" w:rsidR="00BE1306" w:rsidRDefault="00BE1306" w:rsidP="00BE1306">
            <w:r>
              <w:t xml:space="preserve">    model,</w:t>
            </w:r>
          </w:p>
          <w:p w14:paraId="6820E13C" w14:textId="77777777" w:rsidR="00BE1306" w:rsidRDefault="00BE1306" w:rsidP="00BE1306">
            <w:r>
              <w:t xml:space="preserve">    </w:t>
            </w:r>
            <w:proofErr w:type="spellStart"/>
            <w:r>
              <w:t>training_model</w:t>
            </w:r>
            <w:proofErr w:type="spellEnd"/>
            <w:r>
              <w:t>,</w:t>
            </w:r>
          </w:p>
          <w:p w14:paraId="506DB59B" w14:textId="77777777" w:rsidR="00BE1306" w:rsidRDefault="00BE1306" w:rsidP="00BE1306">
            <w:r>
              <w:t xml:space="preserve">    </w:t>
            </w:r>
            <w:proofErr w:type="spellStart"/>
            <w:r>
              <w:t>prediction_model</w:t>
            </w:r>
            <w:proofErr w:type="spellEnd"/>
            <w:r>
              <w:t>,</w:t>
            </w:r>
          </w:p>
          <w:p w14:paraId="1BDCC9FC" w14:textId="77777777" w:rsidR="00BE1306" w:rsidRDefault="00BE1306" w:rsidP="00BE1306">
            <w:r>
              <w:t xml:space="preserve">    </w:t>
            </w:r>
            <w:proofErr w:type="spellStart"/>
            <w:r>
              <w:t>valid_gen</w:t>
            </w:r>
            <w:proofErr w:type="spellEnd"/>
            <w:r>
              <w:t>,</w:t>
            </w:r>
          </w:p>
          <w:p w14:paraId="003D97C0" w14:textId="77777777" w:rsidR="00BE1306" w:rsidRDefault="00BE1306" w:rsidP="00BE1306">
            <w:r>
              <w:t xml:space="preserve">    </w:t>
            </w:r>
            <w:proofErr w:type="spellStart"/>
            <w:r>
              <w:t>args</w:t>
            </w:r>
            <w:proofErr w:type="spellEnd"/>
            <w:r>
              <w:t>,</w:t>
            </w:r>
          </w:p>
          <w:p w14:paraId="1B4CB919" w14:textId="55F35400" w:rsidR="00BE1306" w:rsidRDefault="00BE1306" w:rsidP="00BE1306">
            <w:r>
              <w:t>)</w:t>
            </w:r>
          </w:p>
        </w:tc>
      </w:tr>
    </w:tbl>
    <w:p w14:paraId="4D2348B3" w14:textId="7F8F1E38" w:rsidR="00BE1306" w:rsidRDefault="00BE1306" w:rsidP="00BE1306">
      <w:pPr>
        <w:pStyle w:val="Heading1"/>
      </w:pPr>
      <w:bookmarkStart w:id="13" w:name="_Toc24721400"/>
      <w:r>
        <w:t>Download pretrained model</w:t>
      </w:r>
      <w:bookmarkEnd w:id="13"/>
    </w:p>
    <w:p w14:paraId="30873D49" w14:textId="56AA3729" w:rsidR="00BE1306" w:rsidRPr="0083058C" w:rsidRDefault="00BE1306" w:rsidP="00F25A3C">
      <w:pPr>
        <w:pStyle w:val="ListParagraph"/>
        <w:numPr>
          <w:ilvl w:val="0"/>
          <w:numId w:val="47"/>
        </w:numPr>
        <w:rPr>
          <w:rFonts w:ascii="Georgia" w:hAnsi="Georgia"/>
          <w:sz w:val="28"/>
          <w:szCs w:val="28"/>
        </w:rPr>
      </w:pPr>
      <w:r w:rsidRPr="0083058C">
        <w:rPr>
          <w:rFonts w:ascii="Georgia" w:hAnsi="Georgia"/>
          <w:sz w:val="28"/>
          <w:szCs w:val="28"/>
        </w:rPr>
        <w:t xml:space="preserve">We download a pretrained model on COCO dataset and load </w:t>
      </w:r>
      <w:proofErr w:type="gramStart"/>
      <w:r w:rsidRPr="0083058C">
        <w:rPr>
          <w:rFonts w:ascii="Georgia" w:hAnsi="Georgia"/>
          <w:sz w:val="28"/>
          <w:szCs w:val="28"/>
        </w:rPr>
        <w:t>it's</w:t>
      </w:r>
      <w:proofErr w:type="gramEnd"/>
      <w:r w:rsidRPr="0083058C">
        <w:rPr>
          <w:rFonts w:ascii="Georgia" w:hAnsi="Georgia"/>
          <w:sz w:val="28"/>
          <w:szCs w:val="28"/>
        </w:rPr>
        <w:t xml:space="preserve"> weights</w:t>
      </w:r>
    </w:p>
    <w:p w14:paraId="59283212" w14:textId="6D211416" w:rsidR="008724EB" w:rsidRPr="008724EB" w:rsidRDefault="00BE1306" w:rsidP="003104A6">
      <w:pPr>
        <w:pStyle w:val="HTMLPreformatted"/>
        <w:numPr>
          <w:ilvl w:val="0"/>
          <w:numId w:val="47"/>
        </w:numPr>
        <w:shd w:val="clear" w:color="auto" w:fill="F7F7F7"/>
        <w:wordWrap w:val="0"/>
        <w:rPr>
          <w:rFonts w:ascii="Georgia" w:eastAsia="Times New Roman" w:hAnsi="Georgia" w:cs="Courier New"/>
          <w:color w:val="333333"/>
          <w:sz w:val="28"/>
          <w:szCs w:val="28"/>
          <w:lang w:val="en-IN" w:eastAsia="en-IN"/>
        </w:rPr>
      </w:pPr>
      <w:r w:rsidRPr="008724EB">
        <w:rPr>
          <w:rFonts w:ascii="Georgia" w:hAnsi="Georgia"/>
          <w:sz w:val="28"/>
          <w:szCs w:val="28"/>
        </w:rPr>
        <w:t>Download Link:</w:t>
      </w:r>
      <w:r w:rsidRPr="008724EB">
        <w:rPr>
          <w:rFonts w:ascii="Georgia" w:hAnsi="Georgia"/>
          <w:color w:val="333333"/>
          <w:sz w:val="28"/>
          <w:szCs w:val="28"/>
        </w:rPr>
        <w:t xml:space="preserve"> </w:t>
      </w:r>
      <w:hyperlink r:id="rId20" w:history="1">
        <w:r w:rsidR="00F25A3C" w:rsidRPr="008724EB">
          <w:rPr>
            <w:rStyle w:val="Hyperlink"/>
            <w:rFonts w:ascii="Georgia" w:eastAsia="Times New Roman" w:hAnsi="Georgia" w:cs="Courier New"/>
            <w:sz w:val="28"/>
            <w:szCs w:val="28"/>
            <w:lang w:val="en-IN" w:eastAsia="en-IN"/>
          </w:rPr>
          <w:t>https://github.com/fizyr/keras-retinanet/releases/download/0.5.1/resnet50_coco_best_v2.1.0.h5</w:t>
        </w:r>
      </w:hyperlink>
    </w:p>
    <w:p w14:paraId="06A39983" w14:textId="6111887B" w:rsidR="00F25A3C" w:rsidRPr="0083058C" w:rsidRDefault="00F25A3C" w:rsidP="00BE1306">
      <w:pPr>
        <w:pStyle w:val="HTMLPreformatted"/>
        <w:shd w:val="clear" w:color="auto" w:fill="F7F7F7"/>
        <w:wordWrap w:val="0"/>
        <w:rPr>
          <w:rFonts w:ascii="Georgia" w:eastAsia="Times New Roman" w:hAnsi="Georgia" w:cs="Courier New"/>
          <w:color w:val="333333"/>
          <w:sz w:val="28"/>
          <w:szCs w:val="28"/>
          <w:lang w:val="en-IN" w:eastAsia="en-IN"/>
        </w:rPr>
      </w:pPr>
    </w:p>
    <w:p w14:paraId="5B1314C8" w14:textId="1A2BB599" w:rsidR="00BE1306" w:rsidRDefault="008724EB" w:rsidP="008724EB">
      <w:pPr>
        <w:pStyle w:val="Heading1"/>
      </w:pPr>
      <w:bookmarkStart w:id="14" w:name="_Toc24721401"/>
      <w:r>
        <w:lastRenderedPageBreak/>
        <w:t>Loading the model</w:t>
      </w:r>
      <w:bookmarkEnd w:id="14"/>
    </w:p>
    <w:tbl>
      <w:tblPr>
        <w:tblW w:w="10092" w:type="dxa"/>
        <w:tblInd w:w="-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92"/>
      </w:tblGrid>
      <w:tr w:rsidR="008724EB" w14:paraId="39A058C1" w14:textId="77777777" w:rsidTr="008724EB">
        <w:trPr>
          <w:trHeight w:val="1392"/>
        </w:trPr>
        <w:tc>
          <w:tcPr>
            <w:tcW w:w="10092" w:type="dxa"/>
            <w:tcBorders>
              <w:bottom w:val="single" w:sz="4" w:space="0" w:color="auto"/>
            </w:tcBorders>
          </w:tcPr>
          <w:p w14:paraId="1AF5907C" w14:textId="77777777" w:rsidR="008724EB" w:rsidRDefault="008724EB" w:rsidP="008724EB">
            <w:r w:rsidRPr="008724EB">
              <w:t>training_</w:t>
            </w:r>
            <w:proofErr w:type="gramStart"/>
            <w:r w:rsidRPr="008724EB">
              <w:t>model.load</w:t>
            </w:r>
            <w:proofErr w:type="gramEnd"/>
            <w:r w:rsidRPr="008724EB">
              <w:t>_weights('C:\\Users\\Pawan\\Documents\\ML\\snapshots11\\resnet50_csv_01.h5',</w:t>
            </w:r>
          </w:p>
          <w:p w14:paraId="3573E18B" w14:textId="230F3F21" w:rsidR="008724EB" w:rsidRDefault="008724EB" w:rsidP="008724EB">
            <w:proofErr w:type="spellStart"/>
            <w:r w:rsidRPr="008724EB">
              <w:t>skip_mismatch</w:t>
            </w:r>
            <w:proofErr w:type="spellEnd"/>
            <w:r w:rsidRPr="008724EB">
              <w:t>=</w:t>
            </w:r>
            <w:proofErr w:type="spellStart"/>
            <w:proofErr w:type="gramStart"/>
            <w:r w:rsidRPr="008724EB">
              <w:t>True,by</w:t>
            </w:r>
            <w:proofErr w:type="gramEnd"/>
            <w:r w:rsidRPr="008724EB">
              <w:t>_name</w:t>
            </w:r>
            <w:proofErr w:type="spellEnd"/>
            <w:r w:rsidRPr="008724EB">
              <w:t>=True)</w:t>
            </w:r>
          </w:p>
        </w:tc>
      </w:tr>
    </w:tbl>
    <w:p w14:paraId="19E27431" w14:textId="15137220" w:rsidR="008724EB" w:rsidRDefault="008724EB" w:rsidP="008724EB"/>
    <w:p w14:paraId="260E0281" w14:textId="0282D048" w:rsidR="003C3273" w:rsidRDefault="003C3273" w:rsidP="008724EB"/>
    <w:p w14:paraId="6F7CFD38" w14:textId="64165AC8" w:rsidR="003C3273" w:rsidRDefault="003C3273" w:rsidP="003C3273">
      <w:pPr>
        <w:pStyle w:val="Heading1"/>
      </w:pPr>
      <w:bookmarkStart w:id="15" w:name="_Toc24721402"/>
      <w:r>
        <w:t>Training the Model</w:t>
      </w:r>
      <w:bookmarkEnd w:id="15"/>
    </w:p>
    <w:tbl>
      <w:tblPr>
        <w:tblW w:w="9948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8"/>
      </w:tblGrid>
      <w:tr w:rsidR="003C3273" w14:paraId="21F77789" w14:textId="77777777" w:rsidTr="003C3273">
        <w:trPr>
          <w:trHeight w:val="1308"/>
        </w:trPr>
        <w:tc>
          <w:tcPr>
            <w:tcW w:w="9948" w:type="dxa"/>
          </w:tcPr>
          <w:p w14:paraId="405B3E52" w14:textId="77777777" w:rsidR="003C3273" w:rsidRDefault="003C3273" w:rsidP="003C3273">
            <w:r>
              <w:t>training_model.fit_generator(generator=augment_train_gen(train_gen),</w:t>
            </w:r>
          </w:p>
          <w:p w14:paraId="07729FBE" w14:textId="77777777" w:rsidR="003C3273" w:rsidRDefault="003C3273" w:rsidP="003C3273">
            <w:r>
              <w:t xml:space="preserve">        </w:t>
            </w:r>
            <w:proofErr w:type="spellStart"/>
            <w:r>
              <w:t>steps_per_epoch</w:t>
            </w:r>
            <w:proofErr w:type="spellEnd"/>
            <w:r>
              <w:t>=</w:t>
            </w:r>
            <w:proofErr w:type="spellStart"/>
            <w:proofErr w:type="gramStart"/>
            <w:r>
              <w:t>args.steps</w:t>
            </w:r>
            <w:proofErr w:type="spellEnd"/>
            <w:proofErr w:type="gramEnd"/>
            <w:r>
              <w:t>,</w:t>
            </w:r>
          </w:p>
          <w:p w14:paraId="5366E83B" w14:textId="77777777" w:rsidR="003C3273" w:rsidRDefault="003C3273" w:rsidP="003C3273">
            <w:r>
              <w:t xml:space="preserve">        epochs=</w:t>
            </w:r>
            <w:proofErr w:type="spellStart"/>
            <w:proofErr w:type="gramStart"/>
            <w:r>
              <w:t>args.epochs</w:t>
            </w:r>
            <w:proofErr w:type="spellEnd"/>
            <w:proofErr w:type="gramEnd"/>
            <w:r>
              <w:t>,</w:t>
            </w:r>
          </w:p>
          <w:p w14:paraId="2DE7FFB8" w14:textId="77777777" w:rsidR="003C3273" w:rsidRDefault="003C3273" w:rsidP="003C3273">
            <w:r>
              <w:t xml:space="preserve">        verbose=1,</w:t>
            </w:r>
          </w:p>
          <w:p w14:paraId="1F873B37" w14:textId="3849F8FB" w:rsidR="003C3273" w:rsidRDefault="003C3273" w:rsidP="003C3273">
            <w:r>
              <w:t xml:space="preserve">        callbacks=callbacks,)</w:t>
            </w:r>
          </w:p>
        </w:tc>
      </w:tr>
    </w:tbl>
    <w:p w14:paraId="48A588C4" w14:textId="704EAEAE" w:rsidR="003C3273" w:rsidRDefault="003C3273" w:rsidP="003C3273"/>
    <w:p w14:paraId="15904A9D" w14:textId="73574BCC" w:rsidR="00693211" w:rsidRDefault="00693211" w:rsidP="00693211">
      <w:pPr>
        <w:pStyle w:val="Heading1"/>
      </w:pPr>
      <w:bookmarkStart w:id="16" w:name="_Toc24721403"/>
      <w:r>
        <w:t>Inference/Prediction</w:t>
      </w:r>
      <w:bookmarkEnd w:id="16"/>
    </w:p>
    <w:tbl>
      <w:tblPr>
        <w:tblW w:w="12472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2614"/>
      </w:tblGrid>
      <w:tr w:rsidR="00B55D4C" w14:paraId="1B5D49C6" w14:textId="77777777" w:rsidTr="0070776E">
        <w:trPr>
          <w:trHeight w:val="1584"/>
        </w:trPr>
        <w:tc>
          <w:tcPr>
            <w:tcW w:w="12472" w:type="dxa"/>
          </w:tcPr>
          <w:p w14:paraId="56B2EA43" w14:textId="77777777" w:rsidR="00B55D4C" w:rsidRDefault="00B55D4C" w:rsidP="00B55D4C">
            <w:r>
              <w:t xml:space="preserve">import </w:t>
            </w:r>
            <w:proofErr w:type="spellStart"/>
            <w:r>
              <w:t>os</w:t>
            </w:r>
            <w:proofErr w:type="spellEnd"/>
          </w:p>
          <w:p w14:paraId="28D1EBA6" w14:textId="77777777" w:rsidR="00B55D4C" w:rsidRDefault="00B55D4C" w:rsidP="00B55D4C">
            <w:r>
              <w:t xml:space="preserve">from </w:t>
            </w:r>
            <w:proofErr w:type="spellStart"/>
            <w:r>
              <w:t>os</w:t>
            </w:r>
            <w:proofErr w:type="spellEnd"/>
            <w:r>
              <w:t xml:space="preserve"> import </w:t>
            </w:r>
            <w:proofErr w:type="spellStart"/>
            <w:r>
              <w:t>listdir</w:t>
            </w:r>
            <w:proofErr w:type="spellEnd"/>
            <w:r>
              <w:t>, walk</w:t>
            </w:r>
          </w:p>
          <w:p w14:paraId="184A1AF2" w14:textId="77777777" w:rsidR="00B55D4C" w:rsidRDefault="00B55D4C" w:rsidP="00B55D4C">
            <w:r>
              <w:t xml:space="preserve">from </w:t>
            </w:r>
            <w:proofErr w:type="spellStart"/>
            <w:proofErr w:type="gramStart"/>
            <w:r>
              <w:t>os.path</w:t>
            </w:r>
            <w:proofErr w:type="spellEnd"/>
            <w:proofErr w:type="gramEnd"/>
            <w:r>
              <w:t xml:space="preserve"> import join</w:t>
            </w:r>
          </w:p>
          <w:p w14:paraId="6DF86F02" w14:textId="77777777" w:rsidR="00B55D4C" w:rsidRDefault="00B55D4C" w:rsidP="00B55D4C"/>
          <w:p w14:paraId="6EC7894C" w14:textId="77777777" w:rsidR="00B55D4C" w:rsidRDefault="00B55D4C" w:rsidP="00B55D4C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77EB2643" w14:textId="77777777" w:rsidR="00B55D4C" w:rsidRDefault="00B55D4C" w:rsidP="00B55D4C">
            <w:r>
              <w:t>import keras</w:t>
            </w:r>
          </w:p>
          <w:p w14:paraId="1327C9B6" w14:textId="77777777" w:rsidR="00B55D4C" w:rsidRDefault="00B55D4C" w:rsidP="00B55D4C">
            <w:r>
              <w:t>import math</w:t>
            </w:r>
          </w:p>
          <w:p w14:paraId="7871F7D9" w14:textId="77777777" w:rsidR="00B55D4C" w:rsidRDefault="00B55D4C" w:rsidP="00B55D4C">
            <w:r>
              <w:t xml:space="preserve">import </w:t>
            </w:r>
            <w:proofErr w:type="spellStart"/>
            <w:r>
              <w:t>tensorflow</w:t>
            </w:r>
            <w:proofErr w:type="spellEnd"/>
            <w:r>
              <w:t xml:space="preserve"> as </w:t>
            </w:r>
            <w:proofErr w:type="spellStart"/>
            <w:r>
              <w:t>tf</w:t>
            </w:r>
            <w:proofErr w:type="spellEnd"/>
          </w:p>
          <w:p w14:paraId="473E2A88" w14:textId="77777777" w:rsidR="00B55D4C" w:rsidRDefault="00B55D4C" w:rsidP="00B55D4C"/>
          <w:p w14:paraId="36F2700F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.visualization</w:t>
            </w:r>
            <w:proofErr w:type="spellEnd"/>
            <w:r>
              <w:t xml:space="preserve"> import </w:t>
            </w:r>
            <w:proofErr w:type="spellStart"/>
            <w:r>
              <w:t>draw_boxes</w:t>
            </w:r>
            <w:proofErr w:type="spellEnd"/>
          </w:p>
          <w:p w14:paraId="0DC1C253" w14:textId="77777777" w:rsidR="00B55D4C" w:rsidRDefault="00B55D4C" w:rsidP="00B55D4C">
            <w:r>
              <w:t xml:space="preserve">from </w:t>
            </w:r>
            <w:proofErr w:type="spellStart"/>
            <w:proofErr w:type="gramStart"/>
            <w:r>
              <w:t>sklearn.model</w:t>
            </w:r>
            <w:proofErr w:type="gramEnd"/>
            <w:r>
              <w:t>_selection</w:t>
            </w:r>
            <w:proofErr w:type="spellEnd"/>
            <w:r>
              <w:t xml:space="preserve"> import </w:t>
            </w:r>
            <w:proofErr w:type="spellStart"/>
            <w:r>
              <w:t>train_test_split</w:t>
            </w:r>
            <w:proofErr w:type="spellEnd"/>
          </w:p>
          <w:p w14:paraId="5D489995" w14:textId="77777777" w:rsidR="00B55D4C" w:rsidRDefault="00B55D4C" w:rsidP="00B55D4C">
            <w:r>
              <w:t xml:space="preserve">from imgaug import augmenters as </w:t>
            </w:r>
            <w:proofErr w:type="spellStart"/>
            <w:r>
              <w:t>iaa</w:t>
            </w:r>
            <w:proofErr w:type="spellEnd"/>
          </w:p>
          <w:p w14:paraId="4538C225" w14:textId="77777777" w:rsidR="00B55D4C" w:rsidRDefault="00B55D4C" w:rsidP="00B55D4C">
            <w:r>
              <w:lastRenderedPageBreak/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2D7CD731" w14:textId="77777777" w:rsidR="00B55D4C" w:rsidRDefault="00B55D4C" w:rsidP="00B55D4C">
            <w:r>
              <w:t xml:space="preserve">from </w:t>
            </w:r>
            <w:proofErr w:type="spellStart"/>
            <w:r>
              <w:t>keras_retinanet.utils.gpu</w:t>
            </w:r>
            <w:proofErr w:type="spellEnd"/>
            <w:r>
              <w:t xml:space="preserve"> import </w:t>
            </w:r>
            <w:proofErr w:type="spellStart"/>
            <w:r>
              <w:t>setup_gpu</w:t>
            </w:r>
            <w:proofErr w:type="spellEnd"/>
          </w:p>
          <w:p w14:paraId="29582CCC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.image</w:t>
            </w:r>
            <w:proofErr w:type="spellEnd"/>
            <w:r>
              <w:t xml:space="preserve"> import </w:t>
            </w:r>
            <w:proofErr w:type="spellStart"/>
            <w:r>
              <w:t>read_image_bgr</w:t>
            </w:r>
            <w:proofErr w:type="spellEnd"/>
            <w:r>
              <w:t xml:space="preserve">, </w:t>
            </w:r>
            <w:proofErr w:type="spellStart"/>
            <w:r>
              <w:t>preprocess_image</w:t>
            </w:r>
            <w:proofErr w:type="spellEnd"/>
            <w:r>
              <w:t xml:space="preserve">, </w:t>
            </w:r>
            <w:proofErr w:type="spellStart"/>
            <w:r>
              <w:t>resize_image</w:t>
            </w:r>
            <w:proofErr w:type="spellEnd"/>
          </w:p>
          <w:p w14:paraId="36BB5837" w14:textId="77777777" w:rsidR="00B55D4C" w:rsidRDefault="00B55D4C" w:rsidP="00B55D4C">
            <w:r>
              <w:t>from tqdm import tqdm</w:t>
            </w:r>
          </w:p>
          <w:p w14:paraId="4C34021B" w14:textId="77777777" w:rsidR="00B55D4C" w:rsidRDefault="00B55D4C" w:rsidP="00B55D4C">
            <w:r>
              <w:t xml:space="preserve">from </w:t>
            </w:r>
            <w:proofErr w:type="spellStart"/>
            <w:proofErr w:type="gramStart"/>
            <w:r>
              <w:t>keras_retinanet.bin.train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create_generators,create_models,create_callbacks</w:t>
            </w:r>
            <w:proofErr w:type="spellEnd"/>
          </w:p>
          <w:p w14:paraId="0241B4A2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retinanet.models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backbone,load_model,convert_model</w:t>
            </w:r>
            <w:proofErr w:type="spellEnd"/>
          </w:p>
          <w:p w14:paraId="2DBB50C4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.config</w:t>
            </w:r>
            <w:proofErr w:type="spellEnd"/>
            <w:r>
              <w:t xml:space="preserve"> import </w:t>
            </w:r>
            <w:proofErr w:type="spellStart"/>
            <w:r>
              <w:t>read_config_file,parse_anchor_parameters</w:t>
            </w:r>
            <w:proofErr w:type="spellEnd"/>
          </w:p>
          <w:p w14:paraId="0616459A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.visualization</w:t>
            </w:r>
            <w:proofErr w:type="spellEnd"/>
            <w:r>
              <w:t xml:space="preserve"> import </w:t>
            </w:r>
            <w:proofErr w:type="spellStart"/>
            <w:r>
              <w:t>draw_boxes</w:t>
            </w:r>
            <w:proofErr w:type="spellEnd"/>
          </w:p>
          <w:p w14:paraId="1F78D99F" w14:textId="77777777" w:rsidR="00B55D4C" w:rsidRDefault="00B55D4C" w:rsidP="00B55D4C">
            <w:r>
              <w:t xml:space="preserve">from </w:t>
            </w:r>
            <w:proofErr w:type="spellStart"/>
            <w:proofErr w:type="gramStart"/>
            <w:r>
              <w:t>sklearn.model</w:t>
            </w:r>
            <w:proofErr w:type="gramEnd"/>
            <w:r>
              <w:t>_selection</w:t>
            </w:r>
            <w:proofErr w:type="spellEnd"/>
            <w:r>
              <w:t xml:space="preserve"> import </w:t>
            </w:r>
            <w:proofErr w:type="spellStart"/>
            <w:r>
              <w:t>train_test_split</w:t>
            </w:r>
            <w:proofErr w:type="spellEnd"/>
          </w:p>
          <w:p w14:paraId="7A4176D5" w14:textId="77777777" w:rsidR="00B55D4C" w:rsidRDefault="00B55D4C" w:rsidP="00B55D4C">
            <w:r>
              <w:t xml:space="preserve">from imgaug import augmenters as </w:t>
            </w:r>
            <w:proofErr w:type="spellStart"/>
            <w:r>
              <w:t>iaa</w:t>
            </w:r>
            <w:proofErr w:type="spellEnd"/>
          </w:p>
          <w:p w14:paraId="3C78D3EC" w14:textId="77777777" w:rsidR="00B55D4C" w:rsidRDefault="00B55D4C" w:rsidP="00B55D4C"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0266D908" w14:textId="77777777" w:rsidR="00B55D4C" w:rsidRDefault="00B55D4C" w:rsidP="00B55D4C">
            <w:r>
              <w:t xml:space="preserve">from </w:t>
            </w:r>
            <w:proofErr w:type="spellStart"/>
            <w:r>
              <w:t>keras_retinanet.utils.gpu</w:t>
            </w:r>
            <w:proofErr w:type="spellEnd"/>
            <w:r>
              <w:t xml:space="preserve"> import </w:t>
            </w:r>
            <w:proofErr w:type="spellStart"/>
            <w:r>
              <w:t>setup_gpu</w:t>
            </w:r>
            <w:proofErr w:type="spellEnd"/>
          </w:p>
          <w:p w14:paraId="3EA0C8A5" w14:textId="77777777" w:rsidR="00B55D4C" w:rsidRDefault="00B55D4C" w:rsidP="00B55D4C">
            <w:r>
              <w:t xml:space="preserve">import </w:t>
            </w:r>
            <w:proofErr w:type="gramStart"/>
            <w:r>
              <w:t>tensorflow.compat</w:t>
            </w:r>
            <w:proofErr w:type="gramEnd"/>
            <w:r>
              <w:t xml:space="preserve">.v1 as </w:t>
            </w:r>
            <w:proofErr w:type="spellStart"/>
            <w:r>
              <w:t>tf</w:t>
            </w:r>
            <w:proofErr w:type="spellEnd"/>
          </w:p>
          <w:p w14:paraId="393E3963" w14:textId="77777777" w:rsidR="00B55D4C" w:rsidRDefault="00B55D4C" w:rsidP="00B55D4C">
            <w:proofErr w:type="gramStart"/>
            <w:r>
              <w:t>tf.disable</w:t>
            </w:r>
            <w:proofErr w:type="gramEnd"/>
            <w:r>
              <w:t>_v2_behavior()</w:t>
            </w:r>
          </w:p>
          <w:p w14:paraId="232C5479" w14:textId="77777777" w:rsidR="00B55D4C" w:rsidRDefault="00B55D4C" w:rsidP="00B55D4C">
            <w:r>
              <w:t xml:space="preserve">config = </w:t>
            </w:r>
            <w:proofErr w:type="spellStart"/>
            <w:proofErr w:type="gramStart"/>
            <w:r>
              <w:t>tf.ConfigProto</w:t>
            </w:r>
            <w:proofErr w:type="spellEnd"/>
            <w:proofErr w:type="gramEnd"/>
            <w:r>
              <w:t>()</w:t>
            </w:r>
          </w:p>
          <w:p w14:paraId="76B160B3" w14:textId="77777777" w:rsidR="00B55D4C" w:rsidRDefault="00B55D4C" w:rsidP="00B55D4C">
            <w:proofErr w:type="spellStart"/>
            <w:r>
              <w:t>config.gpu_</w:t>
            </w:r>
            <w:proofErr w:type="gramStart"/>
            <w:r>
              <w:t>options.allow</w:t>
            </w:r>
            <w:proofErr w:type="gramEnd"/>
            <w:r>
              <w:t>_growth</w:t>
            </w:r>
            <w:proofErr w:type="spellEnd"/>
            <w:r>
              <w:t xml:space="preserve"> = True</w:t>
            </w:r>
          </w:p>
          <w:p w14:paraId="0DD79C74" w14:textId="77777777" w:rsidR="00B55D4C" w:rsidRDefault="00B55D4C" w:rsidP="00B55D4C">
            <w:proofErr w:type="spellStart"/>
            <w:r>
              <w:t>sess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tf.Session</w:t>
            </w:r>
            <w:proofErr w:type="spellEnd"/>
            <w:proofErr w:type="gramEnd"/>
            <w:r>
              <w:t>(config=config)</w:t>
            </w:r>
          </w:p>
          <w:p w14:paraId="2399D77F" w14:textId="77777777" w:rsidR="00B55D4C" w:rsidRDefault="00B55D4C" w:rsidP="00B55D4C">
            <w:r>
              <w:t>b = backbone('resnet50')</w:t>
            </w:r>
          </w:p>
          <w:p w14:paraId="5FECF64E" w14:textId="77777777" w:rsidR="00B55D4C" w:rsidRDefault="00B55D4C" w:rsidP="00B55D4C"/>
          <w:p w14:paraId="20B20001" w14:textId="77777777" w:rsidR="00B55D4C" w:rsidRDefault="00B55D4C" w:rsidP="00B55D4C">
            <w:r>
              <w:t xml:space="preserve">class </w:t>
            </w:r>
            <w:proofErr w:type="spellStart"/>
            <w:r>
              <w:t>args</w:t>
            </w:r>
            <w:proofErr w:type="spellEnd"/>
            <w:r>
              <w:t>:</w:t>
            </w:r>
          </w:p>
          <w:p w14:paraId="67B6EEE4" w14:textId="77777777" w:rsidR="00B55D4C" w:rsidRDefault="00B55D4C" w:rsidP="00B55D4C">
            <w:r>
              <w:t xml:space="preserve">    </w:t>
            </w:r>
            <w:proofErr w:type="spellStart"/>
            <w:r>
              <w:t>batch_size</w:t>
            </w:r>
            <w:proofErr w:type="spellEnd"/>
            <w:r>
              <w:t xml:space="preserve"> =4</w:t>
            </w:r>
          </w:p>
          <w:p w14:paraId="6FF79A6F" w14:textId="77777777" w:rsidR="00B55D4C" w:rsidRDefault="00B55D4C" w:rsidP="00B55D4C">
            <w:r>
              <w:t xml:space="preserve">    config = </w:t>
            </w:r>
            <w:proofErr w:type="spellStart"/>
            <w:r>
              <w:t>read_config_file</w:t>
            </w:r>
            <w:proofErr w:type="spellEnd"/>
            <w:r>
              <w:t>('config.ini')</w:t>
            </w:r>
          </w:p>
          <w:p w14:paraId="08EC8CF6" w14:textId="77777777" w:rsidR="00B55D4C" w:rsidRDefault="00B55D4C" w:rsidP="00B55D4C">
            <w:r>
              <w:t xml:space="preserve">    </w:t>
            </w:r>
            <w:proofErr w:type="spellStart"/>
            <w:r>
              <w:t>random_transform</w:t>
            </w:r>
            <w:proofErr w:type="spellEnd"/>
            <w:r>
              <w:t xml:space="preserve"> = True # Image augmentation</w:t>
            </w:r>
          </w:p>
          <w:p w14:paraId="75E87DEC" w14:textId="77777777" w:rsidR="00B55D4C" w:rsidRDefault="00B55D4C" w:rsidP="00B55D4C">
            <w:r>
              <w:t xml:space="preserve">    annotations = "C:\\Users\\Pawan\\Documents\\ML\\annotations_train_modified2.csv"</w:t>
            </w:r>
          </w:p>
          <w:p w14:paraId="7333CEA7" w14:textId="77777777" w:rsidR="00B55D4C" w:rsidRDefault="00B55D4C" w:rsidP="00B55D4C">
            <w:r>
              <w:t xml:space="preserve">    </w:t>
            </w:r>
            <w:proofErr w:type="spellStart"/>
            <w:r>
              <w:t>val_annotations</w:t>
            </w:r>
            <w:proofErr w:type="spellEnd"/>
            <w:r>
              <w:t xml:space="preserve"> = "C:\\Users\\Pawan\\Documents\\ML\\annotations_test_modified2.csv"</w:t>
            </w:r>
          </w:p>
          <w:p w14:paraId="258BC9B1" w14:textId="77777777" w:rsidR="00B55D4C" w:rsidRDefault="00B55D4C" w:rsidP="00B55D4C">
            <w:r>
              <w:t xml:space="preserve">    </w:t>
            </w:r>
            <w:proofErr w:type="spellStart"/>
            <w:r>
              <w:t>no_resize</w:t>
            </w:r>
            <w:proofErr w:type="spellEnd"/>
            <w:r>
              <w:t>=False</w:t>
            </w:r>
          </w:p>
          <w:p w14:paraId="7EC549DD" w14:textId="77777777" w:rsidR="00B55D4C" w:rsidRDefault="00B55D4C" w:rsidP="00B55D4C">
            <w:r>
              <w:t xml:space="preserve">    classes = "C:\\Users\\Pawan\\Documents\\ML\\classes_train_modified2.csv"</w:t>
            </w:r>
          </w:p>
          <w:p w14:paraId="71AF96D2" w14:textId="77777777" w:rsidR="00B55D4C" w:rsidRDefault="00B55D4C" w:rsidP="00B55D4C">
            <w:r>
              <w:t xml:space="preserve">    </w:t>
            </w:r>
            <w:proofErr w:type="spellStart"/>
            <w:r>
              <w:t>image_min_side</w:t>
            </w:r>
            <w:proofErr w:type="spellEnd"/>
            <w:r>
              <w:t xml:space="preserve"> = 672</w:t>
            </w:r>
          </w:p>
          <w:p w14:paraId="7839FA16" w14:textId="77777777" w:rsidR="00B55D4C" w:rsidRDefault="00B55D4C" w:rsidP="00B55D4C">
            <w:r>
              <w:lastRenderedPageBreak/>
              <w:t xml:space="preserve">    </w:t>
            </w:r>
            <w:proofErr w:type="spellStart"/>
            <w:r>
              <w:t>image_max_side</w:t>
            </w:r>
            <w:proofErr w:type="spellEnd"/>
            <w:r>
              <w:t xml:space="preserve"> = 672</w:t>
            </w:r>
          </w:p>
          <w:p w14:paraId="633C0B50" w14:textId="77777777" w:rsidR="00B55D4C" w:rsidRDefault="00B55D4C" w:rsidP="00B55D4C">
            <w:r>
              <w:t xml:space="preserve">    </w:t>
            </w:r>
            <w:proofErr w:type="spellStart"/>
            <w:r>
              <w:t>dataset_type</w:t>
            </w:r>
            <w:proofErr w:type="spellEnd"/>
            <w:r>
              <w:t xml:space="preserve"> = 'csv'</w:t>
            </w:r>
          </w:p>
          <w:p w14:paraId="118AD681" w14:textId="77777777" w:rsidR="00B55D4C" w:rsidRDefault="00B55D4C" w:rsidP="00B55D4C">
            <w:r>
              <w:t xml:space="preserve">    </w:t>
            </w:r>
            <w:proofErr w:type="spellStart"/>
            <w:r>
              <w:t>tensorboard_dir</w:t>
            </w:r>
            <w:proofErr w:type="spellEnd"/>
            <w:r>
              <w:t xml:space="preserve"> = 'C:\\Users\\Pawan\\Documents\\</w:t>
            </w:r>
            <w:proofErr w:type="spellStart"/>
            <w:r>
              <w:t>Tensorboard</w:t>
            </w:r>
            <w:proofErr w:type="spellEnd"/>
            <w:r>
              <w:t>'</w:t>
            </w:r>
          </w:p>
          <w:p w14:paraId="1653CF8F" w14:textId="77777777" w:rsidR="00B55D4C" w:rsidRDefault="00B55D4C" w:rsidP="00B55D4C">
            <w:r>
              <w:t xml:space="preserve">    evaluation = True</w:t>
            </w:r>
          </w:p>
          <w:p w14:paraId="284E595F" w14:textId="77777777" w:rsidR="00B55D4C" w:rsidRDefault="00B55D4C" w:rsidP="00B55D4C">
            <w:r>
              <w:t xml:space="preserve">    snapshots = True</w:t>
            </w:r>
          </w:p>
          <w:p w14:paraId="60C762BB" w14:textId="77777777" w:rsidR="00B55D4C" w:rsidRDefault="00B55D4C" w:rsidP="00B55D4C">
            <w:r>
              <w:t xml:space="preserve">    </w:t>
            </w:r>
            <w:proofErr w:type="spellStart"/>
            <w:r>
              <w:t>snapshot_path</w:t>
            </w:r>
            <w:proofErr w:type="spellEnd"/>
            <w:r>
              <w:t xml:space="preserve"> = "C:\\Users\\Pawan\\Documents\\ML\\snapshots12"</w:t>
            </w:r>
          </w:p>
          <w:p w14:paraId="5C239C3D" w14:textId="77777777" w:rsidR="00B55D4C" w:rsidRDefault="00B55D4C" w:rsidP="00B55D4C">
            <w:r>
              <w:t xml:space="preserve">    backbone = 'resnet50'</w:t>
            </w:r>
          </w:p>
          <w:p w14:paraId="5D2DB71C" w14:textId="77777777" w:rsidR="00B55D4C" w:rsidRDefault="00B55D4C" w:rsidP="00B55D4C">
            <w:r>
              <w:t xml:space="preserve">    epochs = 100</w:t>
            </w:r>
          </w:p>
          <w:p w14:paraId="3DD69D0A" w14:textId="77777777" w:rsidR="00B55D4C" w:rsidRDefault="00B55D4C" w:rsidP="00B55D4C">
            <w:r>
              <w:t xml:space="preserve">    steps = 10755//(</w:t>
            </w:r>
            <w:proofErr w:type="spellStart"/>
            <w:r>
              <w:t>batch_size</w:t>
            </w:r>
            <w:proofErr w:type="spellEnd"/>
            <w:r>
              <w:t>)</w:t>
            </w:r>
          </w:p>
          <w:p w14:paraId="6D5369BD" w14:textId="77777777" w:rsidR="00B55D4C" w:rsidRDefault="00B55D4C" w:rsidP="00B55D4C">
            <w:r>
              <w:t xml:space="preserve">    </w:t>
            </w:r>
            <w:proofErr w:type="spellStart"/>
            <w:r>
              <w:t>gpu</w:t>
            </w:r>
            <w:proofErr w:type="spellEnd"/>
            <w:r>
              <w:t xml:space="preserve">=0  </w:t>
            </w:r>
          </w:p>
          <w:p w14:paraId="340C6116" w14:textId="77777777" w:rsidR="00B55D4C" w:rsidRDefault="00B55D4C" w:rsidP="00B55D4C">
            <w:r>
              <w:t xml:space="preserve">    resize=True</w:t>
            </w:r>
          </w:p>
          <w:p w14:paraId="59F55259" w14:textId="77777777" w:rsidR="00B55D4C" w:rsidRDefault="00B55D4C" w:rsidP="00B55D4C">
            <w:r>
              <w:t xml:space="preserve">    </w:t>
            </w:r>
          </w:p>
          <w:p w14:paraId="3364F381" w14:textId="77777777" w:rsidR="00B55D4C" w:rsidRDefault="00B55D4C" w:rsidP="00B55D4C">
            <w:proofErr w:type="spellStart"/>
            <w:r>
              <w:t>train_</w:t>
            </w:r>
            <w:proofErr w:type="gramStart"/>
            <w:r>
              <w:t>gen,valid</w:t>
            </w:r>
            <w:proofErr w:type="gramEnd"/>
            <w:r>
              <w:t>_gen</w:t>
            </w:r>
            <w:proofErr w:type="spellEnd"/>
            <w:r>
              <w:t xml:space="preserve"> = </w:t>
            </w:r>
            <w:proofErr w:type="spellStart"/>
            <w:r>
              <w:t>create_generators</w:t>
            </w:r>
            <w:proofErr w:type="spellEnd"/>
            <w:r>
              <w:t>(</w:t>
            </w:r>
            <w:proofErr w:type="spellStart"/>
            <w:r>
              <w:t>args,b.preprocess_image</w:t>
            </w:r>
            <w:proofErr w:type="spellEnd"/>
            <w:r>
              <w:t>)</w:t>
            </w:r>
          </w:p>
          <w:p w14:paraId="42DE672B" w14:textId="77777777" w:rsidR="00B55D4C" w:rsidRDefault="00B55D4C" w:rsidP="00B55D4C"/>
          <w:p w14:paraId="6928A526" w14:textId="77777777" w:rsidR="00B55D4C" w:rsidRDefault="00B55D4C" w:rsidP="00B55D4C">
            <w:r>
              <w:t xml:space="preserve">model, </w:t>
            </w:r>
            <w:proofErr w:type="spellStart"/>
            <w:r>
              <w:t>training_model</w:t>
            </w:r>
            <w:proofErr w:type="spellEnd"/>
            <w:r>
              <w:t xml:space="preserve">, </w:t>
            </w:r>
            <w:proofErr w:type="spellStart"/>
            <w:r>
              <w:t>prediction_model</w:t>
            </w:r>
            <w:proofErr w:type="spellEnd"/>
            <w:r>
              <w:t xml:space="preserve"> = </w:t>
            </w:r>
            <w:proofErr w:type="spellStart"/>
            <w:r>
              <w:t>create_</w:t>
            </w:r>
            <w:proofErr w:type="gramStart"/>
            <w:r>
              <w:t>models</w:t>
            </w:r>
            <w:proofErr w:type="spellEnd"/>
            <w:r>
              <w:t>(</w:t>
            </w:r>
            <w:proofErr w:type="gramEnd"/>
          </w:p>
          <w:p w14:paraId="57549C6A" w14:textId="77777777" w:rsidR="00B55D4C" w:rsidRDefault="00B55D4C" w:rsidP="00B55D4C">
            <w:r>
              <w:t xml:space="preserve">            </w:t>
            </w:r>
            <w:proofErr w:type="spellStart"/>
            <w:r>
              <w:t>backbone_retinanet</w:t>
            </w:r>
            <w:proofErr w:type="spellEnd"/>
            <w:r>
              <w:t>=</w:t>
            </w:r>
            <w:proofErr w:type="spellStart"/>
            <w:proofErr w:type="gramStart"/>
            <w:r>
              <w:t>b.retinanet</w:t>
            </w:r>
            <w:proofErr w:type="spellEnd"/>
            <w:proofErr w:type="gramEnd"/>
            <w:r>
              <w:t>,</w:t>
            </w:r>
          </w:p>
          <w:p w14:paraId="640160C7" w14:textId="77777777" w:rsidR="00B55D4C" w:rsidRDefault="00B55D4C" w:rsidP="00B55D4C">
            <w:r>
              <w:t xml:space="preserve">            </w:t>
            </w:r>
            <w:proofErr w:type="spellStart"/>
            <w:r>
              <w:t>num_classes</w:t>
            </w:r>
            <w:proofErr w:type="spellEnd"/>
            <w:r>
              <w:t>=</w:t>
            </w:r>
            <w:proofErr w:type="spellStart"/>
            <w:r>
              <w:t>train_gen.num_</w:t>
            </w:r>
            <w:proofErr w:type="gramStart"/>
            <w:r>
              <w:t>classes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23EA9D11" w14:textId="77777777" w:rsidR="00B55D4C" w:rsidRDefault="00B55D4C" w:rsidP="00B55D4C">
            <w:r>
              <w:t xml:space="preserve">            weights=None,</w:t>
            </w:r>
          </w:p>
          <w:p w14:paraId="7A9868CB" w14:textId="77777777" w:rsidR="00B55D4C" w:rsidRDefault="00B55D4C" w:rsidP="00B55D4C">
            <w:r>
              <w:t xml:space="preserve">            </w:t>
            </w:r>
            <w:proofErr w:type="spellStart"/>
            <w:r>
              <w:t>multi_gpu</w:t>
            </w:r>
            <w:proofErr w:type="spellEnd"/>
            <w:r>
              <w:t>=True,</w:t>
            </w:r>
          </w:p>
          <w:p w14:paraId="43F928DC" w14:textId="77777777" w:rsidR="00B55D4C" w:rsidRDefault="00B55D4C" w:rsidP="00B55D4C">
            <w:r>
              <w:t xml:space="preserve">            </w:t>
            </w:r>
            <w:proofErr w:type="spellStart"/>
            <w:r>
              <w:t>freeze_backbone</w:t>
            </w:r>
            <w:proofErr w:type="spellEnd"/>
            <w:r>
              <w:t>=True,</w:t>
            </w:r>
          </w:p>
          <w:p w14:paraId="48A1562A" w14:textId="77777777" w:rsidR="00B55D4C" w:rsidRDefault="00B55D4C" w:rsidP="00B55D4C">
            <w:r>
              <w:t xml:space="preserve">            </w:t>
            </w:r>
            <w:proofErr w:type="spellStart"/>
            <w:r>
              <w:t>lr</w:t>
            </w:r>
            <w:proofErr w:type="spellEnd"/>
            <w:r>
              <w:t>=1e-9,</w:t>
            </w:r>
          </w:p>
          <w:p w14:paraId="707365B7" w14:textId="77777777" w:rsidR="00B55D4C" w:rsidRDefault="00B55D4C" w:rsidP="00B55D4C">
            <w:r>
              <w:t xml:space="preserve">            config=</w:t>
            </w:r>
            <w:proofErr w:type="spellStart"/>
            <w:r>
              <w:t>args.config</w:t>
            </w:r>
            <w:proofErr w:type="spellEnd"/>
          </w:p>
          <w:p w14:paraId="1612233B" w14:textId="77777777" w:rsidR="00B55D4C" w:rsidRDefault="00B55D4C" w:rsidP="00B55D4C">
            <w:r>
              <w:t xml:space="preserve">        )</w:t>
            </w:r>
          </w:p>
          <w:p w14:paraId="50DE4AC0" w14:textId="77777777" w:rsidR="00B55D4C" w:rsidRDefault="00B55D4C" w:rsidP="00B55D4C">
            <w:r>
              <w:t xml:space="preserve"> </w:t>
            </w:r>
          </w:p>
          <w:p w14:paraId="7AE68A0D" w14:textId="77777777" w:rsidR="00B55D4C" w:rsidRDefault="00B55D4C" w:rsidP="00B55D4C">
            <w:r>
              <w:t>training_</w:t>
            </w:r>
            <w:proofErr w:type="gramStart"/>
            <w:r>
              <w:t>model.load</w:t>
            </w:r>
            <w:proofErr w:type="gramEnd"/>
            <w:r>
              <w:t>_weights("C:\\Users\\Pawan\\Documents\\ML\\snapshots12\\resnet50_csv_07.h5")</w:t>
            </w:r>
          </w:p>
          <w:p w14:paraId="794B20E9" w14:textId="77777777" w:rsidR="00B55D4C" w:rsidRDefault="00B55D4C" w:rsidP="00B55D4C"/>
          <w:p w14:paraId="523A8527" w14:textId="77777777" w:rsidR="00B55D4C" w:rsidRDefault="00B55D4C" w:rsidP="00B55D4C">
            <w:proofErr w:type="spellStart"/>
            <w:r>
              <w:t>infer_model</w:t>
            </w:r>
            <w:proofErr w:type="spellEnd"/>
            <w:r>
              <w:t xml:space="preserve"> = convert_model(training_</w:t>
            </w:r>
            <w:proofErr w:type="gramStart"/>
            <w:r>
              <w:t>model,anchor</w:t>
            </w:r>
            <w:proofErr w:type="gramEnd"/>
            <w:r>
              <w:t>_params=parse_anchor_parameters(read_config_file('C:\\Users\\Pawan\\Documents\\config.ini')))</w:t>
            </w:r>
          </w:p>
          <w:p w14:paraId="2A130269" w14:textId="77777777" w:rsidR="00B55D4C" w:rsidRDefault="00B55D4C" w:rsidP="00B55D4C"/>
          <w:p w14:paraId="3650366F" w14:textId="77777777" w:rsidR="00B55D4C" w:rsidRDefault="00B55D4C" w:rsidP="00B55D4C"/>
          <w:p w14:paraId="3E451452" w14:textId="77777777" w:rsidR="00B55D4C" w:rsidRDefault="00B55D4C" w:rsidP="00B55D4C">
            <w:r>
              <w:t xml:space="preserve">def </w:t>
            </w:r>
            <w:proofErr w:type="spellStart"/>
            <w:r>
              <w:t>test_</w:t>
            </w:r>
            <w:proofErr w:type="gramStart"/>
            <w:r>
              <w:t>gen</w:t>
            </w:r>
            <w:proofErr w:type="spellEnd"/>
            <w:r>
              <w:t>(</w:t>
            </w:r>
            <w:proofErr w:type="spellStart"/>
            <w:proofErr w:type="gramEnd"/>
            <w:r>
              <w:t>image_ids</w:t>
            </w:r>
            <w:proofErr w:type="spellEnd"/>
            <w:r>
              <w:t>, bs = 2, size=672,test = True):</w:t>
            </w:r>
          </w:p>
          <w:p w14:paraId="7B295904" w14:textId="77777777" w:rsidR="00B55D4C" w:rsidRDefault="00B55D4C" w:rsidP="00B55D4C">
            <w:r>
              <w:t xml:space="preserve">    </w:t>
            </w:r>
            <w:proofErr w:type="spellStart"/>
            <w:r>
              <w:t>imgs</w:t>
            </w:r>
            <w:proofErr w:type="spellEnd"/>
            <w:r>
              <w:t xml:space="preserve"> = []</w:t>
            </w:r>
          </w:p>
          <w:p w14:paraId="7C48D660" w14:textId="77777777" w:rsidR="00B55D4C" w:rsidRDefault="00B55D4C" w:rsidP="00B55D4C">
            <w:r>
              <w:t xml:space="preserve">    scale = None</w:t>
            </w:r>
          </w:p>
          <w:p w14:paraId="11551EAF" w14:textId="77777777" w:rsidR="00B55D4C" w:rsidRDefault="00B55D4C" w:rsidP="00B55D4C">
            <w:r>
              <w:t xml:space="preserve">    </w:t>
            </w:r>
            <w:proofErr w:type="spellStart"/>
            <w:r>
              <w:t>idx</w:t>
            </w:r>
            <w:proofErr w:type="spellEnd"/>
            <w:r>
              <w:t xml:space="preserve"> = 0</w:t>
            </w:r>
          </w:p>
          <w:p w14:paraId="0986D228" w14:textId="77777777" w:rsidR="00B55D4C" w:rsidRDefault="00B55D4C" w:rsidP="00B55D4C">
            <w:r>
              <w:t xml:space="preserve">    if test:</w:t>
            </w:r>
          </w:p>
          <w:p w14:paraId="1438ECF3" w14:textId="77777777" w:rsidR="00B55D4C" w:rsidRDefault="00B55D4C" w:rsidP="00B55D4C">
            <w:r>
              <w:t xml:space="preserve">        path = 'C:\\Users\\Pawan\\Downloads\\</w:t>
            </w:r>
            <w:proofErr w:type="spellStart"/>
            <w:r>
              <w:t>dataset_test_rgb</w:t>
            </w:r>
            <w:proofErr w:type="spellEnd"/>
            <w:r>
              <w:t>\\</w:t>
            </w:r>
            <w:proofErr w:type="spellStart"/>
            <w:r>
              <w:t>rgb</w:t>
            </w:r>
            <w:proofErr w:type="spellEnd"/>
            <w:r>
              <w:t>\\test\\'</w:t>
            </w:r>
          </w:p>
          <w:p w14:paraId="66E6E464" w14:textId="77777777" w:rsidR="00B55D4C" w:rsidRDefault="00B55D4C" w:rsidP="00B55D4C">
            <w:r>
              <w:t xml:space="preserve">    else:</w:t>
            </w:r>
          </w:p>
          <w:p w14:paraId="42D4C06C" w14:textId="77777777" w:rsidR="00B55D4C" w:rsidRDefault="00B55D4C" w:rsidP="00B55D4C">
            <w:r>
              <w:t xml:space="preserve">        path = 'C:\\Users\\Pawan\\Downloads\\</w:t>
            </w:r>
            <w:proofErr w:type="spellStart"/>
            <w:r>
              <w:t>dataset_test_rgb</w:t>
            </w:r>
            <w:proofErr w:type="spellEnd"/>
            <w:r>
              <w:t>\\</w:t>
            </w:r>
            <w:proofErr w:type="spellStart"/>
            <w:r>
              <w:t>rgb</w:t>
            </w:r>
            <w:proofErr w:type="spellEnd"/>
            <w:r>
              <w:t>\\test\\'</w:t>
            </w:r>
          </w:p>
          <w:p w14:paraId="76E6BEE1" w14:textId="77777777" w:rsidR="00B55D4C" w:rsidRDefault="00B55D4C" w:rsidP="00B55D4C">
            <w:r>
              <w:t xml:space="preserve">    </w:t>
            </w:r>
          </w:p>
          <w:p w14:paraId="0D35C12A" w14:textId="77777777" w:rsidR="00B55D4C" w:rsidRDefault="00B55D4C" w:rsidP="00B55D4C">
            <w:r>
              <w:t xml:space="preserve">    while </w:t>
            </w:r>
            <w:proofErr w:type="spellStart"/>
            <w:r>
              <w:t>idx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image_ids</w:t>
            </w:r>
            <w:proofErr w:type="spellEnd"/>
            <w:r>
              <w:t>):</w:t>
            </w:r>
          </w:p>
          <w:p w14:paraId="624032CF" w14:textId="77777777" w:rsidR="00B55D4C" w:rsidRDefault="00B55D4C" w:rsidP="00B55D4C">
            <w:r>
              <w:t xml:space="preserve">       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imgs</w:t>
            </w:r>
            <w:proofErr w:type="spellEnd"/>
            <w:r>
              <w:t>) &lt; bs:</w:t>
            </w:r>
          </w:p>
          <w:p w14:paraId="53EA2523" w14:textId="77777777" w:rsidR="00B55D4C" w:rsidRDefault="00B55D4C" w:rsidP="00B55D4C">
            <w:r>
              <w:t xml:space="preserve">            </w:t>
            </w:r>
            <w:proofErr w:type="spellStart"/>
            <w:proofErr w:type="gramStart"/>
            <w:r>
              <w:t>imgs.append</w:t>
            </w:r>
            <w:proofErr w:type="spellEnd"/>
            <w:proofErr w:type="gramEnd"/>
            <w:r>
              <w:t>(</w:t>
            </w:r>
            <w:proofErr w:type="spellStart"/>
            <w:r>
              <w:t>resize_image</w:t>
            </w:r>
            <w:proofErr w:type="spellEnd"/>
            <w:r>
              <w:t>(</w:t>
            </w:r>
            <w:proofErr w:type="spellStart"/>
            <w:r>
              <w:t>preprocess_image</w:t>
            </w:r>
            <w:proofErr w:type="spellEnd"/>
            <w:r>
              <w:t>(</w:t>
            </w:r>
            <w:proofErr w:type="spellStart"/>
            <w:r>
              <w:t>read_image_bgr</w:t>
            </w:r>
            <w:proofErr w:type="spellEnd"/>
            <w:r>
              <w:t xml:space="preserve">(path + </w:t>
            </w:r>
            <w:proofErr w:type="spellStart"/>
            <w:r>
              <w:t>image_ids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 + '.</w:t>
            </w:r>
            <w:proofErr w:type="spellStart"/>
            <w:r>
              <w:t>png</w:t>
            </w:r>
            <w:proofErr w:type="spellEnd"/>
            <w:r>
              <w:t>')),</w:t>
            </w:r>
            <w:proofErr w:type="spellStart"/>
            <w:r>
              <w:t>min_side</w:t>
            </w:r>
            <w:proofErr w:type="spellEnd"/>
            <w:r>
              <w:t>=</w:t>
            </w:r>
            <w:proofErr w:type="spellStart"/>
            <w:r>
              <w:t>size,max_side</w:t>
            </w:r>
            <w:proofErr w:type="spellEnd"/>
            <w:r>
              <w:t xml:space="preserve">=size)[0])            </w:t>
            </w:r>
          </w:p>
          <w:p w14:paraId="589F85CE" w14:textId="77777777" w:rsidR="00B55D4C" w:rsidRDefault="00B55D4C" w:rsidP="00B55D4C">
            <w:r>
              <w:t xml:space="preserve">            if scale is None:</w:t>
            </w:r>
          </w:p>
          <w:p w14:paraId="7ADD24B9" w14:textId="77777777" w:rsidR="00B55D4C" w:rsidRDefault="00B55D4C" w:rsidP="00B55D4C">
            <w:r>
              <w:t xml:space="preserve">                scale = </w:t>
            </w:r>
            <w:proofErr w:type="spellStart"/>
            <w:r>
              <w:t>resize_</w:t>
            </w:r>
            <w:proofErr w:type="gramStart"/>
            <w:r>
              <w:t>image</w:t>
            </w:r>
            <w:proofErr w:type="spellEnd"/>
            <w:r>
              <w:t>(</w:t>
            </w:r>
            <w:proofErr w:type="spellStart"/>
            <w:proofErr w:type="gramEnd"/>
            <w:r>
              <w:t>preprocess_image</w:t>
            </w:r>
            <w:proofErr w:type="spellEnd"/>
            <w:r>
              <w:t>(</w:t>
            </w:r>
            <w:proofErr w:type="spellStart"/>
            <w:r>
              <w:t>read_image_bgr</w:t>
            </w:r>
            <w:proofErr w:type="spellEnd"/>
            <w:r>
              <w:t xml:space="preserve">(path + </w:t>
            </w:r>
            <w:proofErr w:type="spellStart"/>
            <w:r>
              <w:t>image_ids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 + '.</w:t>
            </w:r>
            <w:proofErr w:type="spellStart"/>
            <w:r>
              <w:t>png</w:t>
            </w:r>
            <w:proofErr w:type="spellEnd"/>
            <w:r>
              <w:t>')),</w:t>
            </w:r>
            <w:proofErr w:type="spellStart"/>
            <w:r>
              <w:t>min_side</w:t>
            </w:r>
            <w:proofErr w:type="spellEnd"/>
            <w:r>
              <w:t>=</w:t>
            </w:r>
            <w:proofErr w:type="spellStart"/>
            <w:r>
              <w:t>size,max_side</w:t>
            </w:r>
            <w:proofErr w:type="spellEnd"/>
            <w:r>
              <w:t>=size)[1]</w:t>
            </w:r>
          </w:p>
          <w:p w14:paraId="10D6B4D6" w14:textId="77777777" w:rsidR="00B55D4C" w:rsidRDefault="00B55D4C" w:rsidP="00B55D4C">
            <w:r>
              <w:t xml:space="preserve">            </w:t>
            </w:r>
            <w:proofErr w:type="spellStart"/>
            <w:r>
              <w:t>idx</w:t>
            </w:r>
            <w:proofErr w:type="spellEnd"/>
            <w:r>
              <w:t xml:space="preserve"> += 1</w:t>
            </w:r>
          </w:p>
          <w:p w14:paraId="17E43150" w14:textId="77777777" w:rsidR="00B55D4C" w:rsidRDefault="00B55D4C" w:rsidP="00B55D4C">
            <w:r>
              <w:t xml:space="preserve">        else:</w:t>
            </w:r>
          </w:p>
          <w:p w14:paraId="28448D0D" w14:textId="77777777" w:rsidR="00B55D4C" w:rsidRDefault="00B55D4C" w:rsidP="00B55D4C">
            <w:r>
              <w:t xml:space="preserve">            yield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imgs</w:t>
            </w:r>
            <w:proofErr w:type="spellEnd"/>
            <w:r>
              <w:t>),scale</w:t>
            </w:r>
          </w:p>
          <w:p w14:paraId="68E3EE08" w14:textId="77777777" w:rsidR="00B55D4C" w:rsidRDefault="00B55D4C" w:rsidP="00B55D4C">
            <w:r>
              <w:t xml:space="preserve">            </w:t>
            </w:r>
            <w:proofErr w:type="spellStart"/>
            <w:r>
              <w:t>imgs</w:t>
            </w:r>
            <w:proofErr w:type="spellEnd"/>
            <w:r>
              <w:t xml:space="preserve"> = []</w:t>
            </w:r>
          </w:p>
          <w:p w14:paraId="0B2F9F99" w14:textId="77777777" w:rsidR="00B55D4C" w:rsidRDefault="00B55D4C" w:rsidP="00B55D4C">
            <w:r>
              <w:t xml:space="preserve">            </w:t>
            </w:r>
          </w:p>
          <w:p w14:paraId="3D0A5945" w14:textId="77777777" w:rsidR="00B55D4C" w:rsidRDefault="00B55D4C" w:rsidP="00B55D4C">
            <w:r>
              <w:t xml:space="preserve">            </w:t>
            </w:r>
          </w:p>
          <w:p w14:paraId="510F77BE" w14:textId="77777777" w:rsidR="00B55D4C" w:rsidRDefault="00B55D4C" w:rsidP="00B55D4C">
            <w:r>
              <w:t xml:space="preserve">   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imgs</w:t>
            </w:r>
            <w:proofErr w:type="spellEnd"/>
            <w:r>
              <w:t>) &gt; 0:</w:t>
            </w:r>
          </w:p>
          <w:p w14:paraId="59719F65" w14:textId="77777777" w:rsidR="00B55D4C" w:rsidRDefault="00B55D4C" w:rsidP="00B55D4C">
            <w:r>
              <w:t xml:space="preserve">        yield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imgs</w:t>
            </w:r>
            <w:proofErr w:type="spellEnd"/>
            <w:r>
              <w:t>),scale</w:t>
            </w:r>
          </w:p>
          <w:p w14:paraId="76FCCAB1" w14:textId="77777777" w:rsidR="00B55D4C" w:rsidRDefault="00B55D4C" w:rsidP="00B55D4C"/>
          <w:p w14:paraId="5AF8E2CF" w14:textId="77777777" w:rsidR="00B55D4C" w:rsidRDefault="00B55D4C" w:rsidP="00B55D4C"/>
          <w:p w14:paraId="1921F871" w14:textId="77777777" w:rsidR="00B55D4C" w:rsidRDefault="00B55D4C" w:rsidP="00B55D4C">
            <w:proofErr w:type="gramStart"/>
            <w:r>
              <w:t>print(</w:t>
            </w:r>
            <w:proofErr w:type="gramEnd"/>
            <w:r>
              <w:t xml:space="preserve">"###########################################################################################")       </w:t>
            </w:r>
          </w:p>
          <w:p w14:paraId="4744C757" w14:textId="77777777" w:rsidR="00B55D4C" w:rsidRDefault="00B55D4C" w:rsidP="00B55D4C">
            <w:proofErr w:type="gramStart"/>
            <w:r>
              <w:t>_,_</w:t>
            </w:r>
            <w:proofErr w:type="gramEnd"/>
            <w:r>
              <w:t>,</w:t>
            </w:r>
            <w:proofErr w:type="spellStart"/>
            <w:r>
              <w:t>image_ids</w:t>
            </w:r>
            <w:proofErr w:type="spellEnd"/>
            <w:r>
              <w:t xml:space="preserve"> = next(walk('C:\\Users\\Pawan\\Downloads\\dataset_test_rgb\\rgb\\test\\'))</w:t>
            </w:r>
          </w:p>
          <w:p w14:paraId="34A0289A" w14:textId="77777777" w:rsidR="00B55D4C" w:rsidRDefault="00B55D4C" w:rsidP="00B55D4C">
            <w:proofErr w:type="spellStart"/>
            <w:r>
              <w:t>image_ids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i</w:t>
            </w:r>
            <w:proofErr w:type="spellEnd"/>
            <w:r>
              <w:t>[</w:t>
            </w:r>
            <w:proofErr w:type="gramEnd"/>
            <w:r>
              <w:t xml:space="preserve">:-4]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image_ids</w:t>
            </w:r>
            <w:proofErr w:type="spellEnd"/>
            <w:r>
              <w:t>]</w:t>
            </w:r>
          </w:p>
          <w:p w14:paraId="7F42672B" w14:textId="77777777" w:rsidR="00B55D4C" w:rsidRDefault="00B55D4C" w:rsidP="00B55D4C">
            <w:proofErr w:type="spellStart"/>
            <w:r>
              <w:lastRenderedPageBreak/>
              <w:t>image_ids</w:t>
            </w:r>
            <w:proofErr w:type="spellEnd"/>
            <w:r>
              <w:t xml:space="preserve"> = sorted(</w:t>
            </w:r>
            <w:proofErr w:type="spellStart"/>
            <w:r>
              <w:t>image_ids</w:t>
            </w:r>
            <w:proofErr w:type="spellEnd"/>
            <w:r>
              <w:t>)</w:t>
            </w:r>
          </w:p>
          <w:p w14:paraId="317CEAE9" w14:textId="77777777" w:rsidR="00B55D4C" w:rsidRDefault="00B55D4C" w:rsidP="00B55D4C">
            <w:r>
              <w:t>#print("image_ids</w:t>
            </w:r>
            <w:proofErr w:type="gramStart"/>
            <w:r>
              <w:t>",</w:t>
            </w:r>
            <w:proofErr w:type="spellStart"/>
            <w:r>
              <w:t>image</w:t>
            </w:r>
            <w:proofErr w:type="gramEnd"/>
            <w:r>
              <w:t>_ids</w:t>
            </w:r>
            <w:proofErr w:type="spellEnd"/>
            <w:r>
              <w:t>)</w:t>
            </w:r>
          </w:p>
          <w:p w14:paraId="204CC417" w14:textId="77777777" w:rsidR="00B55D4C" w:rsidRDefault="00B55D4C" w:rsidP="00B55D4C"/>
          <w:p w14:paraId="3C0B58DC" w14:textId="77777777" w:rsidR="00B55D4C" w:rsidRDefault="00B55D4C" w:rsidP="00B55D4C">
            <w:proofErr w:type="spellStart"/>
            <w:r>
              <w:t>iter_num</w:t>
            </w:r>
            <w:proofErr w:type="spellEnd"/>
            <w:r>
              <w:t xml:space="preserve"> = 0</w:t>
            </w:r>
          </w:p>
          <w:p w14:paraId="1A5CB3BC" w14:textId="77777777" w:rsidR="00B55D4C" w:rsidRDefault="00B55D4C" w:rsidP="00B55D4C">
            <w:proofErr w:type="spellStart"/>
            <w:r>
              <w:t>test_bs</w:t>
            </w:r>
            <w:proofErr w:type="spellEnd"/>
            <w:r>
              <w:t xml:space="preserve"> = 2</w:t>
            </w:r>
          </w:p>
          <w:p w14:paraId="7167F588" w14:textId="77777777" w:rsidR="00B55D4C" w:rsidRDefault="00B55D4C" w:rsidP="00B55D4C"/>
          <w:p w14:paraId="3C435220" w14:textId="77777777" w:rsidR="00B55D4C" w:rsidRDefault="00B55D4C" w:rsidP="00B55D4C"/>
          <w:p w14:paraId="7DB268DE" w14:textId="77777777" w:rsidR="00B55D4C" w:rsidRDefault="00B55D4C" w:rsidP="00B55D4C">
            <w:r>
              <w:t xml:space="preserve">for </w:t>
            </w:r>
            <w:proofErr w:type="spellStart"/>
            <w:proofErr w:type="gramStart"/>
            <w:r>
              <w:t>imgs,scale</w:t>
            </w:r>
            <w:proofErr w:type="spellEnd"/>
            <w:proofErr w:type="gramEnd"/>
            <w:r>
              <w:t xml:space="preserve"> in tqdm(test_gen(image_ids,bs=test_bs),total=math.ceil(len(image_ids)/test_bs)):</w:t>
            </w:r>
          </w:p>
          <w:p w14:paraId="406E0549" w14:textId="77777777" w:rsidR="00B55D4C" w:rsidRDefault="00B55D4C" w:rsidP="00B55D4C">
            <w:r>
              <w:t xml:space="preserve">    boxes, scores, labels = </w:t>
            </w:r>
            <w:proofErr w:type="spellStart"/>
            <w:r>
              <w:t>infer_</w:t>
            </w:r>
            <w:proofErr w:type="gramStart"/>
            <w:r>
              <w:t>model.predict</w:t>
            </w:r>
            <w:proofErr w:type="gramEnd"/>
            <w:r>
              <w:t>_on_batch</w:t>
            </w:r>
            <w:proofErr w:type="spellEnd"/>
            <w:r>
              <w:t>(</w:t>
            </w:r>
            <w:proofErr w:type="spellStart"/>
            <w:r>
              <w:t>imgs</w:t>
            </w:r>
            <w:proofErr w:type="spellEnd"/>
            <w:r>
              <w:t>)</w:t>
            </w:r>
          </w:p>
          <w:p w14:paraId="57CD8614" w14:textId="77777777" w:rsidR="00B55D4C" w:rsidRDefault="00B55D4C" w:rsidP="00B55D4C">
            <w:r>
              <w:t xml:space="preserve">    boxes /= scale</w:t>
            </w:r>
          </w:p>
          <w:p w14:paraId="029D8ED4" w14:textId="77777777" w:rsidR="00B55D4C" w:rsidRDefault="00B55D4C" w:rsidP="00B55D4C">
            <w:r>
              <w:t xml:space="preserve">    for </w:t>
            </w:r>
            <w:proofErr w:type="spellStart"/>
            <w:r>
              <w:t>img_num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imgs</w:t>
            </w:r>
            <w:proofErr w:type="spellEnd"/>
            <w:r>
              <w:t>)):</w:t>
            </w:r>
          </w:p>
          <w:p w14:paraId="717CFB28" w14:textId="77777777" w:rsidR="00B55D4C" w:rsidRDefault="00B55D4C" w:rsidP="00B55D4C">
            <w:r>
              <w:t xml:space="preserve">        with </w:t>
            </w:r>
            <w:proofErr w:type="gramStart"/>
            <w:r>
              <w:t>open(</w:t>
            </w:r>
            <w:proofErr w:type="gramEnd"/>
            <w:r>
              <w:t xml:space="preserve">'C:\\Users\\Pawan\\Music\\Paku5\\' + </w:t>
            </w:r>
            <w:proofErr w:type="spellStart"/>
            <w:r>
              <w:t>image_ids</w:t>
            </w:r>
            <w:proofErr w:type="spellEnd"/>
            <w:r>
              <w:t>[(</w:t>
            </w:r>
            <w:proofErr w:type="spellStart"/>
            <w:r>
              <w:t>iter_num</w:t>
            </w:r>
            <w:proofErr w:type="spellEnd"/>
            <w:r>
              <w:t>*</w:t>
            </w:r>
            <w:proofErr w:type="spellStart"/>
            <w:r>
              <w:t>test_bs</w:t>
            </w:r>
            <w:proofErr w:type="spellEnd"/>
            <w:r>
              <w:t xml:space="preserve">) + </w:t>
            </w:r>
            <w:proofErr w:type="spellStart"/>
            <w:r>
              <w:t>img_num</w:t>
            </w:r>
            <w:proofErr w:type="spellEnd"/>
            <w:r>
              <w:t>] + '.txt', 'w') as f:</w:t>
            </w:r>
          </w:p>
          <w:p w14:paraId="62BC2AD0" w14:textId="77777777" w:rsidR="00B55D4C" w:rsidRDefault="00B55D4C" w:rsidP="00B55D4C">
            <w:r>
              <w:t xml:space="preserve">            for box, score, label in zip(boxes[</w:t>
            </w:r>
            <w:proofErr w:type="spellStart"/>
            <w:r>
              <w:t>img_num</w:t>
            </w:r>
            <w:proofErr w:type="spellEnd"/>
            <w:r>
              <w:t>], scores[</w:t>
            </w:r>
            <w:proofErr w:type="spellStart"/>
            <w:r>
              <w:t>img_num</w:t>
            </w:r>
            <w:proofErr w:type="spellEnd"/>
            <w:r>
              <w:t>], labels[</w:t>
            </w:r>
            <w:proofErr w:type="spellStart"/>
            <w:r>
              <w:t>img_num</w:t>
            </w:r>
            <w:proofErr w:type="spellEnd"/>
            <w:r>
              <w:t>]):</w:t>
            </w:r>
          </w:p>
          <w:p w14:paraId="67C35317" w14:textId="77777777" w:rsidR="00B55D4C" w:rsidRDefault="00B55D4C" w:rsidP="00B55D4C">
            <w:r>
              <w:t xml:space="preserve">                # scores are sorted so we can break</w:t>
            </w:r>
          </w:p>
          <w:p w14:paraId="4B5777EA" w14:textId="77777777" w:rsidR="00B55D4C" w:rsidRDefault="00B55D4C" w:rsidP="00B55D4C">
            <w:r>
              <w:t xml:space="preserve">                if score &lt; 0:</w:t>
            </w:r>
          </w:p>
          <w:p w14:paraId="75A02EAF" w14:textId="77777777" w:rsidR="00B55D4C" w:rsidRDefault="00B55D4C" w:rsidP="00B55D4C">
            <w:r>
              <w:t xml:space="preserve">                    break</w:t>
            </w:r>
          </w:p>
          <w:p w14:paraId="1D2BF83F" w14:textId="77777777" w:rsidR="00B55D4C" w:rsidRDefault="00B55D4C" w:rsidP="00B55D4C">
            <w:r>
              <w:t xml:space="preserve">                </w:t>
            </w:r>
            <w:proofErr w:type="spellStart"/>
            <w:proofErr w:type="gramStart"/>
            <w:r>
              <w:t>f.write</w:t>
            </w:r>
            <w:proofErr w:type="spellEnd"/>
            <w:proofErr w:type="gramEnd"/>
            <w:r>
              <w:t>(f'{label + 1} {score} {int((box[1]))} {int((box[0]))} {int((box[3]))} {int((box[2]))} \n')</w:t>
            </w:r>
          </w:p>
          <w:p w14:paraId="108D64B6" w14:textId="3ADF485A" w:rsidR="00B55D4C" w:rsidRDefault="00B55D4C" w:rsidP="00B55D4C">
            <w:r>
              <w:t xml:space="preserve">    </w:t>
            </w:r>
            <w:proofErr w:type="spellStart"/>
            <w:r>
              <w:t>iter_num</w:t>
            </w:r>
            <w:proofErr w:type="spellEnd"/>
            <w:r>
              <w:t xml:space="preserve"> += 1        </w:t>
            </w:r>
          </w:p>
        </w:tc>
      </w:tr>
    </w:tbl>
    <w:p w14:paraId="7703C5B2" w14:textId="22E778C4" w:rsidR="00B55D4C" w:rsidRDefault="00B55D4C" w:rsidP="00B55D4C"/>
    <w:p w14:paraId="2510C967" w14:textId="100B31DD" w:rsidR="00B55D4C" w:rsidRDefault="00B55D4C" w:rsidP="00B55D4C"/>
    <w:p w14:paraId="18849CAA" w14:textId="1C3170C5" w:rsidR="00B55D4C" w:rsidRDefault="00B55D4C" w:rsidP="00B55D4C">
      <w:pPr>
        <w:pStyle w:val="Heading1"/>
      </w:pPr>
      <w:bookmarkStart w:id="17" w:name="_Toc24721404"/>
      <w:r>
        <w:t>Predict Image</w:t>
      </w:r>
      <w:bookmarkEnd w:id="17"/>
    </w:p>
    <w:tbl>
      <w:tblPr>
        <w:tblW w:w="10344" w:type="dxa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44"/>
      </w:tblGrid>
      <w:tr w:rsidR="00B55D4C" w14:paraId="2746DE70" w14:textId="77777777" w:rsidTr="00B55D4C">
        <w:trPr>
          <w:trHeight w:val="1092"/>
        </w:trPr>
        <w:tc>
          <w:tcPr>
            <w:tcW w:w="10344" w:type="dxa"/>
          </w:tcPr>
          <w:p w14:paraId="1593C694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.visualization</w:t>
            </w:r>
            <w:proofErr w:type="spellEnd"/>
            <w:r>
              <w:t xml:space="preserve"> import </w:t>
            </w:r>
            <w:proofErr w:type="spellStart"/>
            <w:r>
              <w:t>draw_box</w:t>
            </w:r>
            <w:proofErr w:type="spellEnd"/>
            <w:r>
              <w:t xml:space="preserve">, </w:t>
            </w:r>
            <w:proofErr w:type="spellStart"/>
            <w:r>
              <w:t>draw_caption</w:t>
            </w:r>
            <w:proofErr w:type="spellEnd"/>
          </w:p>
          <w:p w14:paraId="6135CA38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.colors</w:t>
            </w:r>
            <w:proofErr w:type="spellEnd"/>
            <w:r>
              <w:t xml:space="preserve"> import </w:t>
            </w:r>
            <w:proofErr w:type="spellStart"/>
            <w:r>
              <w:t>label_color</w:t>
            </w:r>
            <w:proofErr w:type="spellEnd"/>
          </w:p>
          <w:p w14:paraId="679BB7DC" w14:textId="77777777" w:rsidR="00B55D4C" w:rsidRDefault="00B55D4C" w:rsidP="00B55D4C">
            <w:r>
              <w:t xml:space="preserve">from </w:t>
            </w:r>
            <w:proofErr w:type="spellStart"/>
            <w:r>
              <w:t>keras_</w:t>
            </w:r>
            <w:proofErr w:type="gramStart"/>
            <w:r>
              <w:t>retinanet.utils</w:t>
            </w:r>
            <w:proofErr w:type="gramEnd"/>
            <w:r>
              <w:t>.image</w:t>
            </w:r>
            <w:proofErr w:type="spellEnd"/>
            <w:r>
              <w:t xml:space="preserve"> import </w:t>
            </w:r>
            <w:proofErr w:type="spellStart"/>
            <w:r>
              <w:t>read_image_bgr</w:t>
            </w:r>
            <w:proofErr w:type="spellEnd"/>
            <w:r>
              <w:t xml:space="preserve">, </w:t>
            </w:r>
            <w:proofErr w:type="spellStart"/>
            <w:r>
              <w:t>preprocess_image</w:t>
            </w:r>
            <w:proofErr w:type="spellEnd"/>
            <w:r>
              <w:t xml:space="preserve">, </w:t>
            </w:r>
            <w:proofErr w:type="spellStart"/>
            <w:r>
              <w:t>resize_image</w:t>
            </w:r>
            <w:proofErr w:type="spellEnd"/>
          </w:p>
          <w:p w14:paraId="5BE953E1" w14:textId="77777777" w:rsidR="00B55D4C" w:rsidRDefault="00B55D4C" w:rsidP="00B55D4C">
            <w:r>
              <w:t>import cv2</w:t>
            </w:r>
          </w:p>
          <w:p w14:paraId="2143BA3A" w14:textId="77777777" w:rsidR="00B55D4C" w:rsidRDefault="00B55D4C" w:rsidP="00B55D4C">
            <w:r>
              <w:t xml:space="preserve">from </w:t>
            </w:r>
            <w:proofErr w:type="spellStart"/>
            <w:r>
              <w:t>os</w:t>
            </w:r>
            <w:proofErr w:type="spellEnd"/>
            <w:r>
              <w:t xml:space="preserve"> import walk</w:t>
            </w:r>
          </w:p>
          <w:p w14:paraId="3E4C1498" w14:textId="77777777" w:rsidR="00B55D4C" w:rsidRDefault="00B55D4C" w:rsidP="00B55D4C"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07BED6AD" w14:textId="77777777" w:rsidR="00B55D4C" w:rsidRDefault="00B55D4C" w:rsidP="00B55D4C"/>
          <w:p w14:paraId="3F3E5AF4" w14:textId="77777777" w:rsidR="00B55D4C" w:rsidRDefault="00B55D4C" w:rsidP="00B55D4C">
            <w:proofErr w:type="gramStart"/>
            <w:r>
              <w:t>_,_</w:t>
            </w:r>
            <w:proofErr w:type="gramEnd"/>
            <w:r>
              <w:t>,</w:t>
            </w:r>
            <w:proofErr w:type="spellStart"/>
            <w:r>
              <w:t>image_ids</w:t>
            </w:r>
            <w:proofErr w:type="spellEnd"/>
            <w:r>
              <w:t xml:space="preserve"> = next(walk('C:\\Users\\Pawan\\Downloads\\dataset_test_rgb\\rgb\\test\\'))</w:t>
            </w:r>
          </w:p>
          <w:p w14:paraId="56340DA5" w14:textId="77777777" w:rsidR="00B55D4C" w:rsidRDefault="00B55D4C" w:rsidP="00B55D4C">
            <w:proofErr w:type="spellStart"/>
            <w:r>
              <w:t>image_ids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i</w:t>
            </w:r>
            <w:proofErr w:type="spellEnd"/>
            <w:r>
              <w:t>[</w:t>
            </w:r>
            <w:proofErr w:type="gramEnd"/>
            <w:r>
              <w:t xml:space="preserve">:-4]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image_ids</w:t>
            </w:r>
            <w:proofErr w:type="spellEnd"/>
            <w:r>
              <w:t>]</w:t>
            </w:r>
          </w:p>
          <w:p w14:paraId="25FC45F7" w14:textId="77777777" w:rsidR="00B55D4C" w:rsidRDefault="00B55D4C" w:rsidP="00B55D4C">
            <w:proofErr w:type="spellStart"/>
            <w:r>
              <w:t>image_ids</w:t>
            </w:r>
            <w:proofErr w:type="spellEnd"/>
            <w:r>
              <w:t xml:space="preserve"> = sorted(</w:t>
            </w:r>
            <w:proofErr w:type="spellStart"/>
            <w:r>
              <w:t>image_ids</w:t>
            </w:r>
            <w:proofErr w:type="spellEnd"/>
            <w:r>
              <w:t>)</w:t>
            </w:r>
          </w:p>
          <w:p w14:paraId="5A14D218" w14:textId="77777777" w:rsidR="00B55D4C" w:rsidRDefault="00B55D4C" w:rsidP="00B55D4C">
            <w:proofErr w:type="spellStart"/>
            <w:r>
              <w:t>image_ids</w:t>
            </w:r>
            <w:proofErr w:type="spellEnd"/>
            <w:proofErr w:type="gramStart"/>
            <w:r>
              <w:t>=[</w:t>
            </w:r>
            <w:proofErr w:type="gramEnd"/>
            <w:r>
              <w:t>"28164"]</w:t>
            </w:r>
          </w:p>
          <w:p w14:paraId="6BCCD9DA" w14:textId="77777777" w:rsidR="00B55D4C" w:rsidRDefault="00B55D4C" w:rsidP="00B55D4C">
            <w:proofErr w:type="spellStart"/>
            <w:r>
              <w:t>idx</w:t>
            </w:r>
            <w:proofErr w:type="spellEnd"/>
            <w:r>
              <w:t xml:space="preserve"> = 0</w:t>
            </w:r>
          </w:p>
          <w:p w14:paraId="2CCE790E" w14:textId="77777777" w:rsidR="00B55D4C" w:rsidRDefault="00B55D4C" w:rsidP="00B55D4C">
            <w:proofErr w:type="spellStart"/>
            <w:r>
              <w:t>image_id</w:t>
            </w:r>
            <w:proofErr w:type="spellEnd"/>
            <w:r>
              <w:t xml:space="preserve"> = 1</w:t>
            </w:r>
          </w:p>
          <w:p w14:paraId="0806E77B" w14:textId="77777777" w:rsidR="00B55D4C" w:rsidRDefault="00B55D4C" w:rsidP="00B55D4C">
            <w:proofErr w:type="spellStart"/>
            <w:r>
              <w:t>score_thres</w:t>
            </w:r>
            <w:proofErr w:type="spellEnd"/>
            <w:r>
              <w:t xml:space="preserve"> = 0.1</w:t>
            </w:r>
          </w:p>
          <w:p w14:paraId="0BEB018D" w14:textId="77777777" w:rsidR="00B55D4C" w:rsidRDefault="00B55D4C" w:rsidP="00B55D4C"/>
          <w:p w14:paraId="51A7239C" w14:textId="77777777" w:rsidR="00B55D4C" w:rsidRDefault="00B55D4C" w:rsidP="00B55D4C">
            <w:r>
              <w:t xml:space="preserve">for id in </w:t>
            </w:r>
            <w:proofErr w:type="spellStart"/>
            <w:r>
              <w:t>image_ids</w:t>
            </w:r>
            <w:proofErr w:type="spellEnd"/>
            <w:r>
              <w:t>:</w:t>
            </w:r>
          </w:p>
          <w:p w14:paraId="140E0A04" w14:textId="77777777" w:rsidR="00B55D4C" w:rsidRDefault="00B55D4C" w:rsidP="00B55D4C">
            <w:r>
              <w:t xml:space="preserve">    # load image</w:t>
            </w:r>
          </w:p>
          <w:p w14:paraId="79A2F5F8" w14:textId="77777777" w:rsidR="00B55D4C" w:rsidRDefault="00B55D4C" w:rsidP="00B55D4C">
            <w:r>
              <w:t xml:space="preserve">    #</w:t>
            </w:r>
            <w:proofErr w:type="spellStart"/>
            <w:r>
              <w:t>idx</w:t>
            </w:r>
            <w:proofErr w:type="spellEnd"/>
            <w:r>
              <w:t xml:space="preserve"> += 1</w:t>
            </w:r>
          </w:p>
          <w:p w14:paraId="7BC325F9" w14:textId="77777777" w:rsidR="00B55D4C" w:rsidRDefault="00B55D4C" w:rsidP="00B55D4C">
            <w:r>
              <w:t xml:space="preserve">    #if </w:t>
            </w:r>
            <w:proofErr w:type="spellStart"/>
            <w:r>
              <w:t>idx</w:t>
            </w:r>
            <w:proofErr w:type="spellEnd"/>
            <w:r>
              <w:t xml:space="preserve"> == </w:t>
            </w:r>
            <w:proofErr w:type="spellStart"/>
            <w:r>
              <w:t>image_id</w:t>
            </w:r>
            <w:proofErr w:type="spellEnd"/>
            <w:r>
              <w:t>:</w:t>
            </w:r>
          </w:p>
          <w:p w14:paraId="0894BD78" w14:textId="77777777" w:rsidR="00B55D4C" w:rsidRDefault="00B55D4C" w:rsidP="00B55D4C">
            <w:r>
              <w:t xml:space="preserve">        image = read_image_</w:t>
            </w:r>
            <w:proofErr w:type="gramStart"/>
            <w:r>
              <w:t>bgr(</w:t>
            </w:r>
            <w:proofErr w:type="gramEnd"/>
            <w:r>
              <w:t>'C:\\Users\\Pawan\\Downloads\\dataset_test_rgb\\rgb\\test\\' + id + '.</w:t>
            </w:r>
            <w:proofErr w:type="spellStart"/>
            <w:r>
              <w:t>png</w:t>
            </w:r>
            <w:proofErr w:type="spellEnd"/>
            <w:r>
              <w:t>')</w:t>
            </w:r>
          </w:p>
          <w:p w14:paraId="4D354962" w14:textId="77777777" w:rsidR="00B55D4C" w:rsidRDefault="00B55D4C" w:rsidP="00B55D4C"/>
          <w:p w14:paraId="104D1590" w14:textId="77777777" w:rsidR="00B55D4C" w:rsidRDefault="00B55D4C" w:rsidP="00B55D4C">
            <w:r>
              <w:t xml:space="preserve">        # copy to draw on</w:t>
            </w:r>
          </w:p>
          <w:p w14:paraId="7840EA6F" w14:textId="77777777" w:rsidR="00B55D4C" w:rsidRDefault="00B55D4C" w:rsidP="00B55D4C">
            <w:r>
              <w:t xml:space="preserve">        draw = </w:t>
            </w:r>
            <w:proofErr w:type="spellStart"/>
            <w:proofErr w:type="gramStart"/>
            <w:r>
              <w:t>image.copy</w:t>
            </w:r>
            <w:proofErr w:type="spellEnd"/>
            <w:proofErr w:type="gramEnd"/>
            <w:r>
              <w:t>()</w:t>
            </w:r>
          </w:p>
          <w:p w14:paraId="6D6E9C35" w14:textId="77777777" w:rsidR="00B55D4C" w:rsidRDefault="00B55D4C" w:rsidP="00B55D4C">
            <w:r>
              <w:t xml:space="preserve">        draw = cv2.cvtColor(draw, cv2.COLOR_BGR2RGB)</w:t>
            </w:r>
          </w:p>
          <w:p w14:paraId="476B8F12" w14:textId="77777777" w:rsidR="00B55D4C" w:rsidRDefault="00B55D4C" w:rsidP="00B55D4C"/>
          <w:p w14:paraId="045C7C16" w14:textId="77777777" w:rsidR="00B55D4C" w:rsidRDefault="00B55D4C" w:rsidP="00B55D4C">
            <w:r>
              <w:t xml:space="preserve">        # process image</w:t>
            </w:r>
          </w:p>
          <w:p w14:paraId="6B110399" w14:textId="77777777" w:rsidR="00B55D4C" w:rsidRDefault="00B55D4C" w:rsidP="00B55D4C">
            <w:r>
              <w:t xml:space="preserve">        boxes = [list(map(int,(line.split()[3],line.split()[2],line.split()[5],line.split()[4]))) for line in open('C:\\Users\\Pawan\\Music\\Paku5\\' + id + '.</w:t>
            </w:r>
            <w:proofErr w:type="spellStart"/>
            <w:r>
              <w:t>txt','r</w:t>
            </w:r>
            <w:proofErr w:type="spellEnd"/>
            <w:r>
              <w:t>').</w:t>
            </w:r>
            <w:proofErr w:type="spellStart"/>
            <w:r>
              <w:t>readlines</w:t>
            </w:r>
            <w:proofErr w:type="spellEnd"/>
            <w:r>
              <w:t>()]</w:t>
            </w:r>
          </w:p>
          <w:p w14:paraId="06C3F9D9" w14:textId="77777777" w:rsidR="00B55D4C" w:rsidRDefault="00B55D4C" w:rsidP="00B55D4C">
            <w:r>
              <w:t xml:space="preserve">        scores = [float(</w:t>
            </w:r>
            <w:proofErr w:type="spellStart"/>
            <w:proofErr w:type="gramStart"/>
            <w:r>
              <w:t>line.split</w:t>
            </w:r>
            <w:proofErr w:type="spellEnd"/>
            <w:proofErr w:type="gramEnd"/>
            <w:r>
              <w:t>()[1]) for line in open('C:\\Users\\Pawan\\Music\\Paku5\\' + id + '.</w:t>
            </w:r>
            <w:proofErr w:type="spellStart"/>
            <w:r>
              <w:t>txt','r</w:t>
            </w:r>
            <w:proofErr w:type="spellEnd"/>
            <w:r>
              <w:t>').</w:t>
            </w:r>
            <w:proofErr w:type="spellStart"/>
            <w:r>
              <w:t>readlines</w:t>
            </w:r>
            <w:proofErr w:type="spellEnd"/>
            <w:r>
              <w:t>()]</w:t>
            </w:r>
          </w:p>
          <w:p w14:paraId="2754B7A6" w14:textId="77777777" w:rsidR="00B55D4C" w:rsidRDefault="00B55D4C" w:rsidP="00B55D4C">
            <w:r>
              <w:t xml:space="preserve">        labels = [int(</w:t>
            </w:r>
            <w:proofErr w:type="spellStart"/>
            <w:proofErr w:type="gramStart"/>
            <w:r>
              <w:t>line.split</w:t>
            </w:r>
            <w:proofErr w:type="spellEnd"/>
            <w:proofErr w:type="gramEnd"/>
            <w:r>
              <w:t>()[0]) - 1 for line in open('C:\\Users\\Pawan\\Music\\Paku5\\' + id + '.</w:t>
            </w:r>
            <w:proofErr w:type="spellStart"/>
            <w:r>
              <w:t>txt','r</w:t>
            </w:r>
            <w:proofErr w:type="spellEnd"/>
            <w:r>
              <w:t>').</w:t>
            </w:r>
            <w:proofErr w:type="spellStart"/>
            <w:r>
              <w:t>readlines</w:t>
            </w:r>
            <w:proofErr w:type="spellEnd"/>
            <w:r>
              <w:t>()]</w:t>
            </w:r>
          </w:p>
          <w:p w14:paraId="78162F85" w14:textId="77777777" w:rsidR="00B55D4C" w:rsidRDefault="00B55D4C" w:rsidP="00B55D4C"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"scores is :::::",scores)</w:t>
            </w:r>
          </w:p>
          <w:p w14:paraId="062A07D1" w14:textId="77777777" w:rsidR="00B55D4C" w:rsidRDefault="00B55D4C" w:rsidP="00B55D4C">
            <w:r>
              <w:t xml:space="preserve">        for box, score, label in </w:t>
            </w:r>
            <w:proofErr w:type="gramStart"/>
            <w:r>
              <w:t>zip(</w:t>
            </w:r>
            <w:proofErr w:type="gramEnd"/>
            <w:r>
              <w:t>boxes, scores, labels):</w:t>
            </w:r>
          </w:p>
          <w:p w14:paraId="157A9234" w14:textId="77777777" w:rsidR="00B55D4C" w:rsidRDefault="00B55D4C" w:rsidP="00B55D4C">
            <w:r>
              <w:t xml:space="preserve">            if score &lt; </w:t>
            </w:r>
            <w:proofErr w:type="spellStart"/>
            <w:r>
              <w:t>score_thres</w:t>
            </w:r>
            <w:proofErr w:type="spellEnd"/>
            <w:r>
              <w:t>:</w:t>
            </w:r>
          </w:p>
          <w:p w14:paraId="1A478DFD" w14:textId="77777777" w:rsidR="00B55D4C" w:rsidRDefault="00B55D4C" w:rsidP="00B55D4C">
            <w:r>
              <w:t xml:space="preserve">                break</w:t>
            </w:r>
          </w:p>
          <w:p w14:paraId="461EE61F" w14:textId="77777777" w:rsidR="00B55D4C" w:rsidRDefault="00B55D4C" w:rsidP="00B55D4C">
            <w:r>
              <w:t xml:space="preserve">            color = </w:t>
            </w:r>
            <w:proofErr w:type="spellStart"/>
            <w:r>
              <w:t>label_color</w:t>
            </w:r>
            <w:proofErr w:type="spellEnd"/>
            <w:r>
              <w:t>(label)</w:t>
            </w:r>
          </w:p>
          <w:p w14:paraId="2A6F0A7B" w14:textId="77777777" w:rsidR="00B55D4C" w:rsidRDefault="00B55D4C" w:rsidP="00B55D4C">
            <w:r>
              <w:lastRenderedPageBreak/>
              <w:t xml:space="preserve">            </w:t>
            </w:r>
            <w:proofErr w:type="spellStart"/>
            <w:r>
              <w:t>draw_</w:t>
            </w:r>
            <w:proofErr w:type="gramStart"/>
            <w:r>
              <w:t>box</w:t>
            </w:r>
            <w:proofErr w:type="spellEnd"/>
            <w:r>
              <w:t>(</w:t>
            </w:r>
            <w:proofErr w:type="gramEnd"/>
            <w:r>
              <w:t>draw, box, color=</w:t>
            </w:r>
            <w:proofErr w:type="spellStart"/>
            <w:r>
              <w:t>color,thickness</w:t>
            </w:r>
            <w:proofErr w:type="spellEnd"/>
            <w:r>
              <w:t>=1)</w:t>
            </w:r>
          </w:p>
          <w:p w14:paraId="00F1D4A6" w14:textId="77777777" w:rsidR="00B55D4C" w:rsidRDefault="00B55D4C" w:rsidP="00B55D4C">
            <w:r>
              <w:t xml:space="preserve">            caption = "{:.3f}</w:t>
            </w:r>
            <w:proofErr w:type="gramStart"/>
            <w:r>
              <w:t>".format</w:t>
            </w:r>
            <w:proofErr w:type="gramEnd"/>
            <w:r>
              <w:t>(score)</w:t>
            </w:r>
          </w:p>
          <w:p w14:paraId="58778E1D" w14:textId="77777777" w:rsidR="00B55D4C" w:rsidRDefault="00B55D4C" w:rsidP="00B55D4C">
            <w:r>
              <w:t xml:space="preserve">            </w:t>
            </w:r>
            <w:proofErr w:type="spellStart"/>
            <w:r>
              <w:t>draw_</w:t>
            </w:r>
            <w:proofErr w:type="gramStart"/>
            <w:r>
              <w:t>caption</w:t>
            </w:r>
            <w:proofErr w:type="spellEnd"/>
            <w:r>
              <w:t>(</w:t>
            </w:r>
            <w:proofErr w:type="gramEnd"/>
            <w:r>
              <w:t>draw, box, caption)</w:t>
            </w:r>
          </w:p>
          <w:p w14:paraId="7D93D602" w14:textId="77777777" w:rsidR="00B55D4C" w:rsidRDefault="00B55D4C" w:rsidP="00B55D4C"/>
          <w:p w14:paraId="2B86107A" w14:textId="77777777" w:rsidR="00B55D4C" w:rsidRDefault="00B55D4C" w:rsidP="00B55D4C">
            <w:r>
              <w:t xml:space="preserve">        </w:t>
            </w:r>
            <w:proofErr w:type="spellStart"/>
            <w:proofErr w:type="gramStart"/>
            <w:r>
              <w:t>plt.figure</w:t>
            </w:r>
            <w:proofErr w:type="spellEnd"/>
            <w:proofErr w:type="gramEnd"/>
            <w:r>
              <w:t>(</w:t>
            </w:r>
            <w:proofErr w:type="spellStart"/>
            <w:r>
              <w:t>figsize</w:t>
            </w:r>
            <w:proofErr w:type="spellEnd"/>
            <w:r>
              <w:t>=(15, 15))</w:t>
            </w:r>
          </w:p>
          <w:p w14:paraId="5132D4A3" w14:textId="77777777" w:rsidR="00B55D4C" w:rsidRDefault="00B55D4C" w:rsidP="00B55D4C">
            <w:r>
              <w:t xml:space="preserve">        </w:t>
            </w:r>
            <w:proofErr w:type="spellStart"/>
            <w:proofErr w:type="gramStart"/>
            <w:r>
              <w:t>plt.axis</w:t>
            </w:r>
            <w:proofErr w:type="spellEnd"/>
            <w:proofErr w:type="gramEnd"/>
            <w:r>
              <w:t>('off')</w:t>
            </w:r>
          </w:p>
          <w:p w14:paraId="26145386" w14:textId="77777777" w:rsidR="00B55D4C" w:rsidRDefault="00B55D4C" w:rsidP="00B55D4C">
            <w:r>
              <w:t xml:space="preserve">        </w:t>
            </w:r>
            <w:proofErr w:type="spellStart"/>
            <w:proofErr w:type="gramStart"/>
            <w:r>
              <w:t>plt.imshow</w:t>
            </w:r>
            <w:proofErr w:type="spellEnd"/>
            <w:proofErr w:type="gramEnd"/>
            <w:r>
              <w:t>(draw)</w:t>
            </w:r>
          </w:p>
          <w:p w14:paraId="74D4FB24" w14:textId="77777777" w:rsidR="00B55D4C" w:rsidRDefault="00B55D4C" w:rsidP="00B55D4C">
            <w:r>
              <w:t xml:space="preserve">        </w:t>
            </w: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  <w:p w14:paraId="3C6FC78A" w14:textId="29B38E83" w:rsidR="00B55D4C" w:rsidRDefault="00B55D4C" w:rsidP="00B55D4C">
            <w:r>
              <w:t xml:space="preserve">        break</w:t>
            </w:r>
          </w:p>
        </w:tc>
      </w:tr>
    </w:tbl>
    <w:p w14:paraId="2FC0006C" w14:textId="686F09EF" w:rsidR="00B55D4C" w:rsidRDefault="00B55D4C" w:rsidP="00B55D4C"/>
    <w:p w14:paraId="06DD0792" w14:textId="40B30423" w:rsidR="00B55D4C" w:rsidRDefault="00B55D4C" w:rsidP="00B55D4C">
      <w:pPr>
        <w:pStyle w:val="Heading1"/>
      </w:pPr>
      <w:bookmarkStart w:id="18" w:name="_Toc24721405"/>
      <w:r>
        <w:t>Total Map Achieved from Training Model</w:t>
      </w:r>
      <w:r w:rsidR="003152FF">
        <w:t xml:space="preserve"> is 23%</w:t>
      </w:r>
      <w:bookmarkEnd w:id="18"/>
    </w:p>
    <w:p w14:paraId="0341D87C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Running network: 100% (7147 of 7147) |###| Elapsed Time: 0:12:15 Time:  0:12:15</w:t>
      </w:r>
    </w:p>
    <w:p w14:paraId="101AC565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Parsing annotations: 100% (7147 of 7147) || Elapsed Time: 0:00:00 Time:  0:00:00</w:t>
      </w:r>
    </w:p>
    <w:p w14:paraId="6E137DF2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154 instances of class Yellow with average precision: 0.2792</w:t>
      </w:r>
    </w:p>
    <w:p w14:paraId="7CD39DFA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7569 instances of class Green with average precision: 0.2607</w:t>
      </w:r>
    </w:p>
    <w:p w14:paraId="5D6083C4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RedStraightLeft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5AABF175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5321 instances of class Red with average precision: 0.1849</w:t>
      </w:r>
    </w:p>
    <w:p w14:paraId="115B0DFE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>442 instances of class off with average precision: 0.0001</w:t>
      </w:r>
    </w:p>
    <w:p w14:paraId="6D347FBE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RedStraight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12159E40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GreenLeft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6264CB66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GreenStraightLeft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4FDBF334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RedLeft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440DE1FD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GreenStraight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63A3876A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GreenStraightRight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138EEBEA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GreenRight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6CFD33E4" w14:textId="77777777" w:rsidR="00A65B30" w:rsidRPr="00A65B30" w:rsidRDefault="00A65B30" w:rsidP="00A65B30">
      <w:pPr>
        <w:rPr>
          <w:rFonts w:ascii="Georgia" w:hAnsi="Georgia"/>
          <w:sz w:val="24"/>
          <w:szCs w:val="24"/>
        </w:rPr>
      </w:pPr>
      <w:r w:rsidRPr="00A65B30">
        <w:rPr>
          <w:rFonts w:ascii="Georgia" w:hAnsi="Georgia"/>
          <w:sz w:val="24"/>
          <w:szCs w:val="24"/>
        </w:rPr>
        <w:t xml:space="preserve">0 instances of class </w:t>
      </w:r>
      <w:proofErr w:type="spellStart"/>
      <w:r w:rsidRPr="00A65B30">
        <w:rPr>
          <w:rFonts w:ascii="Georgia" w:hAnsi="Georgia"/>
          <w:sz w:val="24"/>
          <w:szCs w:val="24"/>
        </w:rPr>
        <w:t>RedRight</w:t>
      </w:r>
      <w:proofErr w:type="spellEnd"/>
      <w:r w:rsidRPr="00A65B30">
        <w:rPr>
          <w:rFonts w:ascii="Georgia" w:hAnsi="Georgia"/>
          <w:sz w:val="24"/>
          <w:szCs w:val="24"/>
        </w:rPr>
        <w:t xml:space="preserve"> with average precision: 0.0000</w:t>
      </w:r>
    </w:p>
    <w:p w14:paraId="3EE00C8B" w14:textId="77A9F8C1" w:rsidR="00B55D4C" w:rsidRDefault="00A65B30" w:rsidP="00A65B30">
      <w:pPr>
        <w:rPr>
          <w:rFonts w:ascii="Georgia" w:hAnsi="Georgia"/>
          <w:b/>
          <w:bCs/>
          <w:sz w:val="24"/>
          <w:szCs w:val="24"/>
        </w:rPr>
      </w:pPr>
      <w:proofErr w:type="spellStart"/>
      <w:r w:rsidRPr="00A65B30">
        <w:rPr>
          <w:rFonts w:ascii="Georgia" w:hAnsi="Georgia"/>
          <w:b/>
          <w:bCs/>
          <w:sz w:val="24"/>
          <w:szCs w:val="24"/>
        </w:rPr>
        <w:t>mAP</w:t>
      </w:r>
      <w:proofErr w:type="spellEnd"/>
      <w:r w:rsidRPr="00A65B30">
        <w:rPr>
          <w:rFonts w:ascii="Georgia" w:hAnsi="Georgia"/>
          <w:b/>
          <w:bCs/>
          <w:sz w:val="24"/>
          <w:szCs w:val="24"/>
        </w:rPr>
        <w:t>: 0.2225</w:t>
      </w:r>
    </w:p>
    <w:p w14:paraId="4EB8F362" w14:textId="285DC667" w:rsidR="00486E44" w:rsidRDefault="00486E44" w:rsidP="00A65B30">
      <w:pPr>
        <w:rPr>
          <w:rFonts w:ascii="Georgia" w:hAnsi="Georgia"/>
          <w:b/>
          <w:bCs/>
          <w:sz w:val="24"/>
          <w:szCs w:val="24"/>
        </w:rPr>
      </w:pPr>
    </w:p>
    <w:p w14:paraId="3091220E" w14:textId="56583ED5" w:rsidR="00486E44" w:rsidRDefault="001E036D" w:rsidP="00486E44">
      <w:pPr>
        <w:pStyle w:val="Heading1"/>
      </w:pPr>
      <w:bookmarkStart w:id="19" w:name="_Toc24721406"/>
      <w:r>
        <w:lastRenderedPageBreak/>
        <w:t>Experiment and Results</w:t>
      </w:r>
      <w:bookmarkStart w:id="20" w:name="_GoBack"/>
      <w:bookmarkEnd w:id="19"/>
      <w:bookmarkEnd w:id="20"/>
    </w:p>
    <w:tbl>
      <w:tblPr>
        <w:tblpPr w:leftFromText="180" w:rightFromText="180" w:tblpY="540"/>
        <w:tblW w:w="10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44"/>
      </w:tblGrid>
      <w:tr w:rsidR="006F3304" w14:paraId="41DFBA5F" w14:textId="77777777" w:rsidTr="00D65EF7">
        <w:trPr>
          <w:trHeight w:val="3156"/>
        </w:trPr>
        <w:tc>
          <w:tcPr>
            <w:tcW w:w="10044" w:type="dxa"/>
          </w:tcPr>
          <w:p w14:paraId="4118FE8D" w14:textId="77777777" w:rsidR="006F3304" w:rsidRPr="006F3304" w:rsidRDefault="006F3304" w:rsidP="00D65E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IN" w:eastAsia="en-IN"/>
              </w:rPr>
            </w:pPr>
            <w:r w:rsidRPr="006F33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IN" w:eastAsia="en-IN"/>
              </w:rPr>
              <w:t>scores is ::::: [0.571634829044342, 0.5125510692596436, 0.2827792763710022, 0.27717673778533936, 0.20916566252708435, 0.20307132601737976, 0.14584004878997803, 0.13446566462516785, 0.1333320140838623, 0.12682181596755981, 0.12143006920814514, 0.11091485619544983, 0.10256195068359375, 0.10223910212516785, 0.10082471370697021, 0.10029655694961548, 0.09380248188972473, 0.09279590845108032, 0.08195269107818604, 0.07910144329071045, 0.07907557487487793, 0.07834625244140625, 0.07830506563186646, 0.07813361287117004, 0.0770319402217865, 0.07637962698936462, 0.0732857882976532, 0.07205429673194885, 0.07170355319976807, 0.07074078917503357, 0.0706489086151123, 0.0674208402633667, 0.06622764468193054, 0.0644054114818573, 0.06420519948005676, 0.06354096531867981, 0.0634050965309143, 0.06336888670921326, 0.06277352571487427, 0.06230911612510681, 0.06214413046836853, 0.06147173047065735, 0.06101241707801819, 0.06061992049217224, 0.060408711433410645, 0.06028279662132263, 0.060002148151397705, 0.059241026639938354, 0.05922093987464905, 0.05859461426734924, 0.05789363384246826, 0.05667439103126526, 0.05634751915931702, 0.05634298920631409, 0.056228816509246826, 0.05550459027290344, 0.05545032024383545, 0.054631978273391724, 0.05440878868103027, 0.054337382316589355, 0.05411452054977417, 0.0536685585975647, 0.053560495376586914, 0.05317610502243042, 0.05317121744155884, 0.052974700927734375, 0.05244642496109009, 0.05169004201889038, 0.05163013935089111, 0.051077574491500854, 0.050680309534072876, 0.050320059061050415, 0.05017542839050293]</w:t>
            </w:r>
          </w:p>
          <w:p w14:paraId="0176B3E3" w14:textId="77777777" w:rsidR="006F3304" w:rsidRDefault="006F3304" w:rsidP="00D65EF7"/>
        </w:tc>
      </w:tr>
    </w:tbl>
    <w:p w14:paraId="4292DD5B" w14:textId="22088088" w:rsidR="006F3304" w:rsidRDefault="006F3304" w:rsidP="006F3304"/>
    <w:p w14:paraId="3B37934F" w14:textId="354E90E3" w:rsidR="006F3304" w:rsidRDefault="00091AF8" w:rsidP="006F3304">
      <w:r>
        <w:rPr>
          <w:noProof/>
        </w:rPr>
        <w:lastRenderedPageBreak/>
        <w:drawing>
          <wp:inline distT="0" distB="0" distL="0" distR="0" wp14:anchorId="22193640" wp14:editId="0BA129F9">
            <wp:extent cx="6652260" cy="460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428" w14:textId="322D2B5B" w:rsidR="006F3304" w:rsidRDefault="006F3304" w:rsidP="006F3304"/>
    <w:p w14:paraId="531697B4" w14:textId="24C6AE15" w:rsidR="006F3304" w:rsidRPr="006F3304" w:rsidRDefault="006F3304" w:rsidP="006F3304">
      <w:pPr>
        <w:pStyle w:val="Heading1"/>
      </w:pPr>
      <w:bookmarkStart w:id="21" w:name="_Toc24721407"/>
      <w:r>
        <w:t>Future Work</w:t>
      </w:r>
      <w:bookmarkEnd w:id="21"/>
    </w:p>
    <w:p w14:paraId="22D15F24" w14:textId="77777777" w:rsidR="002855CC" w:rsidRDefault="006F3304" w:rsidP="006F3304">
      <w:pPr>
        <w:tabs>
          <w:tab w:val="left" w:pos="2676"/>
        </w:tabs>
        <w:rPr>
          <w:rFonts w:ascii="Georgia" w:hAnsi="Georgia"/>
          <w:sz w:val="28"/>
          <w:szCs w:val="28"/>
        </w:rPr>
      </w:pPr>
      <w:r w:rsidRPr="006F3304">
        <w:rPr>
          <w:rFonts w:ascii="Georgia" w:hAnsi="Georgia"/>
          <w:sz w:val="28"/>
          <w:szCs w:val="28"/>
        </w:rPr>
        <w:t>To Improve MAP</w:t>
      </w:r>
    </w:p>
    <w:p w14:paraId="6D3B2C31" w14:textId="77777777" w:rsidR="002855CC" w:rsidRDefault="002855CC" w:rsidP="006F3304">
      <w:pPr>
        <w:tabs>
          <w:tab w:val="left" w:pos="2676"/>
        </w:tabs>
        <w:rPr>
          <w:rFonts w:ascii="Georgia" w:hAnsi="Georgia"/>
          <w:sz w:val="28"/>
          <w:szCs w:val="28"/>
        </w:rPr>
      </w:pPr>
    </w:p>
    <w:p w14:paraId="1DD0961E" w14:textId="05BDC61A" w:rsidR="006F3304" w:rsidRDefault="002855CC" w:rsidP="002855CC">
      <w:pPr>
        <w:pStyle w:val="Heading1"/>
      </w:pPr>
      <w:bookmarkStart w:id="22" w:name="_Toc24721408"/>
      <w:r>
        <w:t>References</w:t>
      </w:r>
      <w:bookmarkEnd w:id="22"/>
      <w:r w:rsidR="006F3304">
        <w:tab/>
      </w:r>
    </w:p>
    <w:p w14:paraId="1E351A6D" w14:textId="3A60723D" w:rsidR="006F3304" w:rsidRPr="002855CC" w:rsidRDefault="00C349A1" w:rsidP="002855CC">
      <w:pPr>
        <w:pStyle w:val="ListParagraph"/>
        <w:numPr>
          <w:ilvl w:val="0"/>
          <w:numId w:val="48"/>
        </w:numPr>
        <w:tabs>
          <w:tab w:val="left" w:pos="2676"/>
        </w:tabs>
        <w:rPr>
          <w:rFonts w:ascii="Georgia" w:hAnsi="Georgia"/>
          <w:sz w:val="28"/>
          <w:szCs w:val="28"/>
        </w:rPr>
      </w:pPr>
      <w:hyperlink r:id="rId22" w:history="1">
        <w:r w:rsidR="002855CC">
          <w:rPr>
            <w:rStyle w:val="Hyperlink"/>
          </w:rPr>
          <w:t>https://github.com/fizyr/keras-retinanet</w:t>
        </w:r>
      </w:hyperlink>
    </w:p>
    <w:p w14:paraId="210B67C7" w14:textId="28E33AFB" w:rsidR="002855CC" w:rsidRPr="002855CC" w:rsidRDefault="00C349A1" w:rsidP="002855CC">
      <w:pPr>
        <w:pStyle w:val="ListParagraph"/>
        <w:numPr>
          <w:ilvl w:val="0"/>
          <w:numId w:val="48"/>
        </w:numPr>
        <w:tabs>
          <w:tab w:val="left" w:pos="2676"/>
        </w:tabs>
        <w:rPr>
          <w:rFonts w:ascii="Georgia" w:hAnsi="Georgia"/>
          <w:sz w:val="28"/>
          <w:szCs w:val="28"/>
        </w:rPr>
      </w:pPr>
      <w:hyperlink r:id="rId23" w:history="1">
        <w:r w:rsidR="002855CC">
          <w:rPr>
            <w:rStyle w:val="Hyperlink"/>
          </w:rPr>
          <w:t>https://github.com/kunwar31/ESRI_Object_Detection</w:t>
        </w:r>
      </w:hyperlink>
    </w:p>
    <w:p w14:paraId="305A6715" w14:textId="23CA57DB" w:rsidR="002855CC" w:rsidRPr="002855CC" w:rsidRDefault="00C349A1" w:rsidP="002855CC">
      <w:pPr>
        <w:pStyle w:val="ListParagraph"/>
        <w:numPr>
          <w:ilvl w:val="0"/>
          <w:numId w:val="48"/>
        </w:numPr>
        <w:tabs>
          <w:tab w:val="left" w:pos="2676"/>
        </w:tabs>
        <w:rPr>
          <w:rFonts w:ascii="Georgia" w:hAnsi="Georgia"/>
          <w:sz w:val="28"/>
          <w:szCs w:val="28"/>
        </w:rPr>
      </w:pPr>
      <w:hyperlink r:id="rId24" w:history="1">
        <w:r w:rsidR="002855CC">
          <w:rPr>
            <w:rStyle w:val="Hyperlink"/>
          </w:rPr>
          <w:t>https://medium.com/@14prakash/the-intuition-behind-retinanet-eb636755607d</w:t>
        </w:r>
      </w:hyperlink>
    </w:p>
    <w:p w14:paraId="24993C6F" w14:textId="3463E747" w:rsidR="002855CC" w:rsidRPr="002855CC" w:rsidRDefault="00C349A1" w:rsidP="002855CC">
      <w:pPr>
        <w:pStyle w:val="ListParagraph"/>
        <w:numPr>
          <w:ilvl w:val="0"/>
          <w:numId w:val="48"/>
        </w:numPr>
        <w:tabs>
          <w:tab w:val="left" w:pos="2676"/>
        </w:tabs>
        <w:rPr>
          <w:rFonts w:ascii="Georgia" w:hAnsi="Georgia"/>
          <w:sz w:val="28"/>
          <w:szCs w:val="28"/>
        </w:rPr>
      </w:pPr>
      <w:hyperlink r:id="rId25" w:history="1">
        <w:r w:rsidR="002855CC">
          <w:rPr>
            <w:rStyle w:val="Hyperlink"/>
          </w:rPr>
          <w:t>https://blog.zenggyu.com/en/post/2018-12-05/retinanet-explained-and-demystified/</w:t>
        </w:r>
      </w:hyperlink>
    </w:p>
    <w:p w14:paraId="014865BE" w14:textId="3D9D671D" w:rsidR="006F3304" w:rsidRPr="006F3304" w:rsidRDefault="006F3304" w:rsidP="006F3304"/>
    <w:sectPr w:rsidR="006F3304" w:rsidRPr="006F3304" w:rsidSect="00855982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8F73B" w14:textId="77777777" w:rsidR="00C349A1" w:rsidRDefault="00C349A1" w:rsidP="00855982">
      <w:pPr>
        <w:spacing w:after="0" w:line="240" w:lineRule="auto"/>
      </w:pPr>
      <w:r>
        <w:separator/>
      </w:r>
    </w:p>
  </w:endnote>
  <w:endnote w:type="continuationSeparator" w:id="0">
    <w:p w14:paraId="519C6B07" w14:textId="77777777" w:rsidR="00C349A1" w:rsidRDefault="00C349A1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7C8906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728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279F4" w14:textId="77777777" w:rsidR="00C349A1" w:rsidRDefault="00C349A1" w:rsidP="00855982">
      <w:pPr>
        <w:spacing w:after="0" w:line="240" w:lineRule="auto"/>
      </w:pPr>
      <w:r>
        <w:separator/>
      </w:r>
    </w:p>
  </w:footnote>
  <w:footnote w:type="continuationSeparator" w:id="0">
    <w:p w14:paraId="1230BF38" w14:textId="77777777" w:rsidR="00C349A1" w:rsidRDefault="00C349A1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26306D7"/>
    <w:multiLevelType w:val="hybridMultilevel"/>
    <w:tmpl w:val="9926AD18"/>
    <w:lvl w:ilvl="0" w:tplc="CBC4D6D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6154875"/>
    <w:multiLevelType w:val="hybridMultilevel"/>
    <w:tmpl w:val="072A1F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F603C6"/>
    <w:multiLevelType w:val="hybridMultilevel"/>
    <w:tmpl w:val="C6E84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17725D"/>
    <w:multiLevelType w:val="hybridMultilevel"/>
    <w:tmpl w:val="6AB41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3958B8"/>
    <w:multiLevelType w:val="hybridMultilevel"/>
    <w:tmpl w:val="9176EE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A3677D"/>
    <w:multiLevelType w:val="hybridMultilevel"/>
    <w:tmpl w:val="C11A87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8633DE"/>
    <w:multiLevelType w:val="hybridMultilevel"/>
    <w:tmpl w:val="C74AFF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020AFA"/>
    <w:multiLevelType w:val="hybridMultilevel"/>
    <w:tmpl w:val="9F82AF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0430E6E"/>
    <w:multiLevelType w:val="multilevel"/>
    <w:tmpl w:val="6EE48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0626E7"/>
    <w:multiLevelType w:val="hybridMultilevel"/>
    <w:tmpl w:val="31BC3E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480A00"/>
    <w:multiLevelType w:val="hybridMultilevel"/>
    <w:tmpl w:val="B1966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17913"/>
    <w:multiLevelType w:val="hybridMultilevel"/>
    <w:tmpl w:val="5434DC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F1D51"/>
    <w:multiLevelType w:val="hybridMultilevel"/>
    <w:tmpl w:val="AFBE7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0F4B46"/>
    <w:multiLevelType w:val="hybridMultilevel"/>
    <w:tmpl w:val="FC8631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34450D"/>
    <w:multiLevelType w:val="hybridMultilevel"/>
    <w:tmpl w:val="88A6D5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DF50DA"/>
    <w:multiLevelType w:val="hybridMultilevel"/>
    <w:tmpl w:val="BCE42D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AA7A2B"/>
    <w:multiLevelType w:val="hybridMultilevel"/>
    <w:tmpl w:val="5212DC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7D0906"/>
    <w:multiLevelType w:val="hybridMultilevel"/>
    <w:tmpl w:val="9F3E9B7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C452D4"/>
    <w:multiLevelType w:val="hybridMultilevel"/>
    <w:tmpl w:val="B8DE8FBE"/>
    <w:lvl w:ilvl="0" w:tplc="E9F2A198">
      <w:start w:val="1"/>
      <w:numFmt w:val="decimal"/>
      <w:lvlText w:val="%1&gt;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0"/>
  </w:num>
  <w:num w:numId="14">
    <w:abstractNumId w:val="26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6"/>
  </w:num>
  <w:num w:numId="29">
    <w:abstractNumId w:val="24"/>
  </w:num>
  <w:num w:numId="30">
    <w:abstractNumId w:val="30"/>
  </w:num>
  <w:num w:numId="31">
    <w:abstractNumId w:val="14"/>
  </w:num>
  <w:num w:numId="32">
    <w:abstractNumId w:val="22"/>
  </w:num>
  <w:num w:numId="33">
    <w:abstractNumId w:val="33"/>
  </w:num>
  <w:num w:numId="34">
    <w:abstractNumId w:val="18"/>
  </w:num>
  <w:num w:numId="35">
    <w:abstractNumId w:val="36"/>
  </w:num>
  <w:num w:numId="36">
    <w:abstractNumId w:val="25"/>
  </w:num>
  <w:num w:numId="37">
    <w:abstractNumId w:val="31"/>
  </w:num>
  <w:num w:numId="38">
    <w:abstractNumId w:val="28"/>
  </w:num>
  <w:num w:numId="39">
    <w:abstractNumId w:val="19"/>
  </w:num>
  <w:num w:numId="40">
    <w:abstractNumId w:val="17"/>
  </w:num>
  <w:num w:numId="41">
    <w:abstractNumId w:val="35"/>
  </w:num>
  <w:num w:numId="42">
    <w:abstractNumId w:val="29"/>
  </w:num>
  <w:num w:numId="43">
    <w:abstractNumId w:val="23"/>
  </w:num>
  <w:num w:numId="44">
    <w:abstractNumId w:val="27"/>
  </w:num>
  <w:num w:numId="45">
    <w:abstractNumId w:val="20"/>
  </w:num>
  <w:num w:numId="46">
    <w:abstractNumId w:val="21"/>
  </w:num>
  <w:num w:numId="47">
    <w:abstractNumId w:val="34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0F"/>
    <w:rsid w:val="000106CF"/>
    <w:rsid w:val="00051BED"/>
    <w:rsid w:val="00057227"/>
    <w:rsid w:val="00091AF8"/>
    <w:rsid w:val="000A73C2"/>
    <w:rsid w:val="000E528F"/>
    <w:rsid w:val="000F0D71"/>
    <w:rsid w:val="000F78E4"/>
    <w:rsid w:val="00115B6D"/>
    <w:rsid w:val="00150807"/>
    <w:rsid w:val="00150C7A"/>
    <w:rsid w:val="001518C7"/>
    <w:rsid w:val="001670F4"/>
    <w:rsid w:val="001738DD"/>
    <w:rsid w:val="001B4D12"/>
    <w:rsid w:val="001D4362"/>
    <w:rsid w:val="001E036D"/>
    <w:rsid w:val="001F3C31"/>
    <w:rsid w:val="002053F6"/>
    <w:rsid w:val="00221B03"/>
    <w:rsid w:val="0022208E"/>
    <w:rsid w:val="00255B3E"/>
    <w:rsid w:val="002855CC"/>
    <w:rsid w:val="002B3E49"/>
    <w:rsid w:val="002E2821"/>
    <w:rsid w:val="002F4610"/>
    <w:rsid w:val="00312CB2"/>
    <w:rsid w:val="003152FF"/>
    <w:rsid w:val="003176BB"/>
    <w:rsid w:val="00350A38"/>
    <w:rsid w:val="00363D85"/>
    <w:rsid w:val="0038287B"/>
    <w:rsid w:val="00395663"/>
    <w:rsid w:val="003C3273"/>
    <w:rsid w:val="003E2332"/>
    <w:rsid w:val="003E71EA"/>
    <w:rsid w:val="003F4E6D"/>
    <w:rsid w:val="004337BB"/>
    <w:rsid w:val="0044658A"/>
    <w:rsid w:val="00467618"/>
    <w:rsid w:val="004823ED"/>
    <w:rsid w:val="00486E44"/>
    <w:rsid w:val="004B6645"/>
    <w:rsid w:val="004C27B5"/>
    <w:rsid w:val="004E1DA7"/>
    <w:rsid w:val="004F2562"/>
    <w:rsid w:val="004F53C4"/>
    <w:rsid w:val="005050F8"/>
    <w:rsid w:val="00515B50"/>
    <w:rsid w:val="00552738"/>
    <w:rsid w:val="00573F5B"/>
    <w:rsid w:val="00582C27"/>
    <w:rsid w:val="005B1567"/>
    <w:rsid w:val="00636930"/>
    <w:rsid w:val="0064212C"/>
    <w:rsid w:val="00693211"/>
    <w:rsid w:val="006C13F0"/>
    <w:rsid w:val="006F0158"/>
    <w:rsid w:val="006F3304"/>
    <w:rsid w:val="006F5B4C"/>
    <w:rsid w:val="0070776E"/>
    <w:rsid w:val="007576D7"/>
    <w:rsid w:val="007833A7"/>
    <w:rsid w:val="00785312"/>
    <w:rsid w:val="0079728B"/>
    <w:rsid w:val="007F5B36"/>
    <w:rsid w:val="0081024A"/>
    <w:rsid w:val="00821669"/>
    <w:rsid w:val="008276EF"/>
    <w:rsid w:val="0083058C"/>
    <w:rsid w:val="00855982"/>
    <w:rsid w:val="008724EB"/>
    <w:rsid w:val="00873243"/>
    <w:rsid w:val="00880FA1"/>
    <w:rsid w:val="00882946"/>
    <w:rsid w:val="008B15E0"/>
    <w:rsid w:val="008D4580"/>
    <w:rsid w:val="009A7421"/>
    <w:rsid w:val="009C6D7B"/>
    <w:rsid w:val="009D1402"/>
    <w:rsid w:val="00A10484"/>
    <w:rsid w:val="00A16911"/>
    <w:rsid w:val="00A17A3B"/>
    <w:rsid w:val="00A36A72"/>
    <w:rsid w:val="00A47AB8"/>
    <w:rsid w:val="00A50AB6"/>
    <w:rsid w:val="00A559E6"/>
    <w:rsid w:val="00A65B30"/>
    <w:rsid w:val="00A71632"/>
    <w:rsid w:val="00AD6BFB"/>
    <w:rsid w:val="00AF3290"/>
    <w:rsid w:val="00AF5CD2"/>
    <w:rsid w:val="00B10900"/>
    <w:rsid w:val="00B55D4C"/>
    <w:rsid w:val="00B6642D"/>
    <w:rsid w:val="00BB010F"/>
    <w:rsid w:val="00BB1F7E"/>
    <w:rsid w:val="00BC0DF5"/>
    <w:rsid w:val="00BE1306"/>
    <w:rsid w:val="00C0117E"/>
    <w:rsid w:val="00C02A7D"/>
    <w:rsid w:val="00C349A1"/>
    <w:rsid w:val="00C7448E"/>
    <w:rsid w:val="00C76152"/>
    <w:rsid w:val="00C928DF"/>
    <w:rsid w:val="00CB0D61"/>
    <w:rsid w:val="00CB79E7"/>
    <w:rsid w:val="00CC01CC"/>
    <w:rsid w:val="00CD235B"/>
    <w:rsid w:val="00CE3A7A"/>
    <w:rsid w:val="00CE7F3F"/>
    <w:rsid w:val="00D22945"/>
    <w:rsid w:val="00D23A62"/>
    <w:rsid w:val="00D44403"/>
    <w:rsid w:val="00D61FE3"/>
    <w:rsid w:val="00D65EF7"/>
    <w:rsid w:val="00D90E9B"/>
    <w:rsid w:val="00D921A1"/>
    <w:rsid w:val="00D955A8"/>
    <w:rsid w:val="00DD59D9"/>
    <w:rsid w:val="00DE6B57"/>
    <w:rsid w:val="00E36019"/>
    <w:rsid w:val="00E57C69"/>
    <w:rsid w:val="00EA0188"/>
    <w:rsid w:val="00EE7FA0"/>
    <w:rsid w:val="00F15942"/>
    <w:rsid w:val="00F25A3C"/>
    <w:rsid w:val="00F92000"/>
    <w:rsid w:val="00F97DDC"/>
    <w:rsid w:val="00FB6B74"/>
    <w:rsid w:val="00FC6C14"/>
    <w:rsid w:val="00FD262C"/>
    <w:rsid w:val="00FD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8D4EB"/>
  <w15:chartTrackingRefBased/>
  <w15:docId w15:val="{734AB8BF-1B70-416B-81E2-05909A9C4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table" w:styleId="TableGrid">
    <w:name w:val="Table Grid"/>
    <w:basedOn w:val="TableNormal"/>
    <w:uiPriority w:val="39"/>
    <w:rsid w:val="00BB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F97DD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73F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3F5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3F5B"/>
    <w:pPr>
      <w:spacing w:after="100"/>
      <w:ind w:left="440"/>
    </w:pPr>
  </w:style>
  <w:style w:type="paragraph" w:customStyle="1" w:styleId="ij">
    <w:name w:val="ij"/>
    <w:basedOn w:val="Normal"/>
    <w:rsid w:val="00A17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itation">
    <w:name w:val="citation"/>
    <w:basedOn w:val="DefaultParagraphFont"/>
    <w:rsid w:val="004F53C4"/>
  </w:style>
  <w:style w:type="character" w:styleId="UnresolvedMention">
    <w:name w:val="Unresolved Mention"/>
    <w:basedOn w:val="DefaultParagraphFont"/>
    <w:uiPriority w:val="99"/>
    <w:semiHidden/>
    <w:unhideWhenUsed/>
    <w:rsid w:val="00552738"/>
    <w:rPr>
      <w:color w:val="605E5C"/>
      <w:shd w:val="clear" w:color="auto" w:fill="E1DFDD"/>
    </w:rPr>
  </w:style>
  <w:style w:type="character" w:customStyle="1" w:styleId="n">
    <w:name w:val="n"/>
    <w:basedOn w:val="DefaultParagraphFont"/>
    <w:rsid w:val="00BE1306"/>
  </w:style>
  <w:style w:type="character" w:customStyle="1" w:styleId="p">
    <w:name w:val="p"/>
    <w:basedOn w:val="DefaultParagraphFont"/>
    <w:rsid w:val="00BE1306"/>
  </w:style>
  <w:style w:type="character" w:customStyle="1" w:styleId="o">
    <w:name w:val="o"/>
    <w:basedOn w:val="DefaultParagraphFont"/>
    <w:rsid w:val="00BE1306"/>
  </w:style>
  <w:style w:type="character" w:customStyle="1" w:styleId="mf">
    <w:name w:val="mf"/>
    <w:basedOn w:val="DefaultParagraphFont"/>
    <w:rsid w:val="00BE1306"/>
  </w:style>
  <w:style w:type="character" w:customStyle="1" w:styleId="mi">
    <w:name w:val="mi"/>
    <w:basedOn w:val="DefaultParagraphFont"/>
    <w:rsid w:val="00BE1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030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99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734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81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83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0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8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417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3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734515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86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27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0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6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rxiv.org/abs/1612.03144" TargetMode="External"/><Relationship Id="rId18" Type="http://schemas.openxmlformats.org/officeDocument/2006/relationships/hyperlink" Target="https://hci.iwr.uni-heidelberg.de/node/6132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medium.com/@14prakash/the-intuition-behind-retinanet-eb636755607d" TargetMode="External"/><Relationship Id="rId25" Type="http://schemas.openxmlformats.org/officeDocument/2006/relationships/hyperlink" Target="https://blog.zenggyu.com/en/post/2018-12-05/retinanet-explained-and-demystifie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fizyr/keras-retinanet/releases/download/0.5.1/resnet50_coco_best_v2.1.0.h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fizyr/keras-retinanet" TargetMode="External"/><Relationship Id="rId24" Type="http://schemas.openxmlformats.org/officeDocument/2006/relationships/hyperlink" Target="https://medium.com/@14prakash/the-intuition-behind-retinanet-eb636755607d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github.com/kunwar31/ESRI_Object_Detection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github.com/fizyr/keras-retinanet/blob/master/keras_retinanet/bin/train.p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rxiv.org/abs/1708.02002" TargetMode="External"/><Relationship Id="rId22" Type="http://schemas.openxmlformats.org/officeDocument/2006/relationships/hyperlink" Target="https://github.com/fizyr/keras-retinanet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pa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4765C0A4-E1E6-4888-A622-F8ADF30A3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468</TotalTime>
  <Pages>26</Pages>
  <Words>4274</Words>
  <Characters>24368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Pawan Kumar</dc:creator>
  <cp:lastModifiedBy>Pawan Kumar</cp:lastModifiedBy>
  <cp:revision>280</cp:revision>
  <dcterms:created xsi:type="dcterms:W3CDTF">2018-01-09T18:12:00Z</dcterms:created>
  <dcterms:modified xsi:type="dcterms:W3CDTF">2019-11-15T09:15:00Z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